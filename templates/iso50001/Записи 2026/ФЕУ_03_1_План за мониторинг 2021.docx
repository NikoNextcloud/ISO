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08D8" w14:textId="200E4EF8" w:rsidR="001F16BA" w:rsidRDefault="00B27447" w:rsidP="00DF7123">
      <w:pPr>
        <w:spacing w:after="120"/>
        <w:jc w:val="center"/>
        <w:rPr>
          <w:rFonts w:ascii="Arial Narrow" w:hAnsi="Arial Narrow" w:cs="Arial Black"/>
          <w:b/>
          <w:bCs/>
          <w:color w:val="538135"/>
          <w:sz w:val="48"/>
          <w:szCs w:val="48"/>
          <w:lang w:val="bg-BG"/>
        </w:rPr>
      </w:pPr>
      <w:r>
        <w:rPr>
          <w:rFonts w:ascii="Arial Narrow" w:hAnsi="Arial Narrow" w:cs="Arial Black"/>
          <w:b/>
          <w:bCs/>
          <w:color w:val="538135"/>
          <w:sz w:val="48"/>
          <w:szCs w:val="48"/>
          <w:lang w:val="bg-BG"/>
        </w:rPr>
        <w:t>КОТЕК ЕООД</w:t>
      </w:r>
      <w:r w:rsidR="001F16BA" w:rsidRPr="001F16BA">
        <w:rPr>
          <w:rFonts w:ascii="Arial Narrow" w:hAnsi="Arial Narrow" w:cs="Arial Black"/>
          <w:b/>
          <w:bCs/>
          <w:color w:val="538135"/>
          <w:sz w:val="48"/>
          <w:szCs w:val="48"/>
          <w:lang w:val="bg-BG"/>
        </w:rPr>
        <w:t xml:space="preserve"> </w:t>
      </w:r>
    </w:p>
    <w:p w14:paraId="418721E2" w14:textId="05C82407" w:rsidR="005422AA" w:rsidRPr="006E0955" w:rsidRDefault="005422AA" w:rsidP="00DF7123">
      <w:pPr>
        <w:spacing w:after="120"/>
        <w:jc w:val="center"/>
        <w:rPr>
          <w:rFonts w:cs="Arial"/>
          <w:sz w:val="28"/>
          <w:szCs w:val="28"/>
          <w:lang w:val="bg-BG"/>
        </w:rPr>
      </w:pPr>
      <w:r>
        <w:rPr>
          <w:rFonts w:cs="Arial"/>
          <w:sz w:val="28"/>
          <w:szCs w:val="28"/>
          <w:lang w:val="bg-BG"/>
        </w:rPr>
        <w:t>ПЛАН ЗА МОНИТОРИНГ</w:t>
      </w:r>
      <w:r w:rsidRPr="002D2FFA">
        <w:rPr>
          <w:rFonts w:cs="Arial"/>
          <w:sz w:val="28"/>
          <w:szCs w:val="28"/>
          <w:lang w:val="bg-BG"/>
        </w:rPr>
        <w:t xml:space="preserve"> И ИЗМЕРВАНЕ</w:t>
      </w:r>
      <w:r w:rsidR="00052746">
        <w:rPr>
          <w:rFonts w:cs="Arial"/>
          <w:sz w:val="28"/>
          <w:szCs w:val="28"/>
          <w:lang w:val="bg-BG"/>
        </w:rPr>
        <w:t xml:space="preserve"> – 20</w:t>
      </w:r>
      <w:r w:rsidR="00AC6487">
        <w:rPr>
          <w:rFonts w:cs="Arial"/>
          <w:sz w:val="28"/>
          <w:szCs w:val="28"/>
          <w:lang w:val="bg-BG"/>
        </w:rPr>
        <w:t>2</w:t>
      </w:r>
      <w:r w:rsidR="00B27447">
        <w:rPr>
          <w:rFonts w:cs="Arial"/>
          <w:sz w:val="28"/>
          <w:szCs w:val="28"/>
          <w:lang w:val="bg-BG"/>
        </w:rPr>
        <w:t>4</w:t>
      </w:r>
      <w:r w:rsidRPr="000807F3">
        <w:rPr>
          <w:rFonts w:cs="Arial"/>
          <w:sz w:val="28"/>
          <w:szCs w:val="28"/>
          <w:lang w:val="bg-BG"/>
        </w:rPr>
        <w:t xml:space="preserve"> </w:t>
      </w:r>
      <w:r>
        <w:rPr>
          <w:rFonts w:cs="Arial"/>
          <w:sz w:val="28"/>
          <w:szCs w:val="28"/>
          <w:lang w:val="bg-BG"/>
        </w:rPr>
        <w:t>г.</w:t>
      </w:r>
      <w:r w:rsidR="00BD70B6">
        <w:rPr>
          <w:rFonts w:cs="Arial"/>
          <w:sz w:val="28"/>
          <w:szCs w:val="28"/>
          <w:lang w:val="bg-BG"/>
        </w:rPr>
        <w:t xml:space="preserve"> </w:t>
      </w:r>
    </w:p>
    <w:tbl>
      <w:tblPr>
        <w:tblW w:w="15451" w:type="dxa"/>
        <w:tblInd w:w="-497" w:type="dxa"/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7"/>
        <w:gridCol w:w="1438"/>
        <w:gridCol w:w="2977"/>
        <w:gridCol w:w="2410"/>
        <w:gridCol w:w="2126"/>
        <w:gridCol w:w="2693"/>
      </w:tblGrid>
      <w:tr w:rsidR="005422AA" w:rsidRPr="005422AA" w14:paraId="71091302" w14:textId="77777777" w:rsidTr="00F65D52">
        <w:trPr>
          <w:trHeight w:val="255"/>
        </w:trPr>
        <w:tc>
          <w:tcPr>
            <w:tcW w:w="3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2BA5A7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  <w:r w:rsidRPr="005422AA">
              <w:rPr>
                <w:rFonts w:ascii="Arial Narrow" w:hAnsi="Arial Narrow" w:cs="Arial"/>
                <w:szCs w:val="20"/>
                <w:lang w:val="bg-BG" w:eastAsia="bg-BG"/>
              </w:rPr>
              <w:t>ПОКАЗАТЕЛ/ ХАРАКТЕРИСТИКА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7EED9B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5422AA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ПЕРИОДИЧНОСТ</w:t>
            </w:r>
          </w:p>
        </w:tc>
        <w:tc>
          <w:tcPr>
            <w:tcW w:w="297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96E298D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Cs w:val="20"/>
                <w:lang w:val="bg-BG" w:eastAsia="bg-BG"/>
              </w:rPr>
            </w:pPr>
            <w:r w:rsidRPr="005422AA">
              <w:rPr>
                <w:rFonts w:ascii="Arial Narrow" w:hAnsi="Arial Narrow" w:cs="Arial"/>
                <w:szCs w:val="20"/>
                <w:lang w:val="bg-BG" w:eastAsia="bg-BG"/>
              </w:rPr>
              <w:t>МЕТОД / СНИ</w:t>
            </w:r>
          </w:p>
        </w:tc>
        <w:tc>
          <w:tcPr>
            <w:tcW w:w="241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23CE2B0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Cs w:val="20"/>
                <w:lang w:val="bg-BG" w:eastAsia="bg-BG"/>
              </w:rPr>
            </w:pPr>
            <w:r w:rsidRPr="005422AA">
              <w:rPr>
                <w:rFonts w:ascii="Arial Narrow" w:hAnsi="Arial Narrow" w:cs="Arial"/>
                <w:szCs w:val="20"/>
                <w:lang w:val="bg-BG" w:eastAsia="bg-BG"/>
              </w:rPr>
              <w:t>ЗАПИС</w:t>
            </w:r>
          </w:p>
        </w:tc>
        <w:tc>
          <w:tcPr>
            <w:tcW w:w="2126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4D132F6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Cs w:val="20"/>
                <w:lang w:val="bg-BG" w:eastAsia="bg-BG"/>
              </w:rPr>
            </w:pPr>
            <w:r w:rsidRPr="005422AA">
              <w:rPr>
                <w:rFonts w:ascii="Arial Narrow" w:hAnsi="Arial Narrow" w:cs="Arial"/>
                <w:szCs w:val="20"/>
                <w:lang w:val="bg-BG" w:eastAsia="bg-BG"/>
              </w:rPr>
              <w:t>ОТГОВОРНОСТ ЗА ИЗПЪЛНЕНИЕ</w:t>
            </w:r>
          </w:p>
        </w:tc>
        <w:tc>
          <w:tcPr>
            <w:tcW w:w="2693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89CC39C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Cs w:val="20"/>
                <w:lang w:val="bg-BG" w:eastAsia="bg-BG"/>
              </w:rPr>
            </w:pPr>
            <w:r w:rsidRPr="005422AA">
              <w:rPr>
                <w:rFonts w:ascii="Arial Narrow" w:hAnsi="Arial Narrow" w:cs="Arial"/>
                <w:szCs w:val="20"/>
                <w:lang w:val="bg-BG" w:eastAsia="bg-BG"/>
              </w:rPr>
              <w:t>ОТГОВОРНОСТ ЗА КОНТРОЛ</w:t>
            </w:r>
          </w:p>
        </w:tc>
      </w:tr>
      <w:tr w:rsidR="005422AA" w:rsidRPr="005422AA" w14:paraId="04E27C52" w14:textId="77777777" w:rsidTr="00F65D52">
        <w:trPr>
          <w:trHeight w:val="377"/>
        </w:trPr>
        <w:tc>
          <w:tcPr>
            <w:tcW w:w="3807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B1DAE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143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E49B2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DEEF4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C4F6CF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D39E5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69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BE2BFBD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</w:tr>
      <w:tr w:rsidR="005422AA" w:rsidRPr="005422AA" w14:paraId="61C25DF5" w14:textId="77777777" w:rsidTr="00F65D52">
        <w:trPr>
          <w:trHeight w:val="284"/>
        </w:trPr>
        <w:tc>
          <w:tcPr>
            <w:tcW w:w="3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81447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14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14:paraId="39BED45D" w14:textId="77777777" w:rsidR="005422AA" w:rsidRPr="005422AA" w:rsidRDefault="005422AA" w:rsidP="00A53A68">
            <w:pPr>
              <w:jc w:val="center"/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5D544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33779B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05058" w14:textId="77777777" w:rsidR="005422AA" w:rsidRPr="005422AA" w:rsidRDefault="005422AA" w:rsidP="00A53A68">
            <w:pPr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973469" w14:textId="77777777" w:rsidR="005422AA" w:rsidRPr="005422AA" w:rsidRDefault="005422AA" w:rsidP="00A53A68">
            <w:pPr>
              <w:jc w:val="right"/>
              <w:rPr>
                <w:rFonts w:ascii="Arial Narrow" w:hAnsi="Arial Narrow" w:cs="Arial"/>
                <w:szCs w:val="20"/>
                <w:lang w:val="bg-BG" w:eastAsia="bg-BG"/>
              </w:rPr>
            </w:pPr>
          </w:p>
        </w:tc>
      </w:tr>
      <w:tr w:rsidR="005422AA" w:rsidRPr="005422AA" w14:paraId="24317DCC" w14:textId="77777777" w:rsidTr="00F65D52">
        <w:trPr>
          <w:trHeight w:val="504"/>
        </w:trPr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B7A95" w14:textId="77777777" w:rsidR="008465B9" w:rsidRPr="00DF7123" w:rsidRDefault="005422AA" w:rsidP="00BD70B6">
            <w:pPr>
              <w:jc w:val="left"/>
              <w:rPr>
                <w:rFonts w:ascii="Arial Narrow" w:hAnsi="Arial Narrow" w:cs="Arial"/>
                <w:sz w:val="18"/>
                <w:szCs w:val="18"/>
                <w:lang w:val="ru-RU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Специф</w:t>
            </w:r>
            <w:r w:rsidR="00052746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ично потребление на ел. енергия в </w:t>
            </w:r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Производствен отдел </w:t>
            </w:r>
            <w:r w:rsidR="00052746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</w:t>
            </w:r>
            <w:r w:rsidR="00052746" w:rsidRPr="00DF7123">
              <w:rPr>
                <w:rFonts w:ascii="Arial Narrow" w:hAnsi="Arial Narrow" w:cs="Arial"/>
                <w:sz w:val="18"/>
                <w:szCs w:val="18"/>
                <w:lang w:val="en-GB" w:eastAsia="bg-BG"/>
              </w:rPr>
              <w:t>kWh</w:t>
            </w:r>
            <w:r w:rsidR="00052746"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>/</w:t>
            </w:r>
            <w:proofErr w:type="spellStart"/>
            <w:r w:rsidR="00BD70B6">
              <w:rPr>
                <w:rFonts w:ascii="Arial Narrow" w:hAnsi="Arial Narrow" w:cs="Arial"/>
                <w:sz w:val="18"/>
                <w:szCs w:val="18"/>
                <w:lang w:val="en-GB" w:eastAsia="bg-BG"/>
              </w:rPr>
              <w:t>лв</w:t>
            </w:r>
            <w:proofErr w:type="spellEnd"/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</w:t>
            </w:r>
            <w:r w:rsidR="00BD70B6"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 xml:space="preserve">– </w:t>
            </w:r>
            <w:proofErr w:type="spellStart"/>
            <w:r w:rsidR="00BD70B6"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>финансова</w:t>
            </w:r>
            <w:proofErr w:type="spellEnd"/>
            <w:r w:rsidR="00BD70B6"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 xml:space="preserve"> реализация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BAAC9F" w14:textId="77777777" w:rsidR="005422AA" w:rsidRPr="00DF7123" w:rsidRDefault="005422AA" w:rsidP="00A53A68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Всеки месец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D51C3" w14:textId="77777777" w:rsidR="005422AA" w:rsidRPr="00DF7123" w:rsidRDefault="005422AA" w:rsidP="00052746">
            <w:pPr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Измерване на разход</w:t>
            </w:r>
            <w:r w:rsidR="00052746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на ел. енергия чрез електромер на цеха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6855F" w14:textId="77777777" w:rsidR="00052746" w:rsidRPr="00DF7123" w:rsidRDefault="005422AA" w:rsidP="00052746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Съответните файлове на базовите линии </w:t>
            </w:r>
          </w:p>
          <w:p w14:paraId="3E277E0E" w14:textId="77777777" w:rsidR="005422AA" w:rsidRPr="00DF7123" w:rsidRDefault="005422AA" w:rsidP="00A53A68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BB22F" w14:textId="77777777" w:rsidR="005422AA" w:rsidRPr="00DF7123" w:rsidRDefault="005422AA" w:rsidP="00A53A68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Член на екип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F7969" w14:textId="77777777" w:rsidR="005422AA" w:rsidRPr="00DF7123" w:rsidRDefault="005422AA" w:rsidP="00A53A68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ПР на СЕУ</w:t>
            </w:r>
          </w:p>
        </w:tc>
      </w:tr>
      <w:tr w:rsidR="00AF37F1" w:rsidRPr="005422AA" w14:paraId="5B1D75AF" w14:textId="77777777" w:rsidTr="00F65D52">
        <w:trPr>
          <w:trHeight w:val="504"/>
        </w:trPr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3CDFC" w14:textId="77777777" w:rsidR="00AF37F1" w:rsidRPr="00DF7123" w:rsidRDefault="00D62896" w:rsidP="00BD70B6">
            <w:pPr>
              <w:jc w:val="left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Специфично потребление на ел. енергия в </w:t>
            </w:r>
            <w:r w:rsidR="00DF7123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Администрация</w:t>
            </w:r>
            <w:r w:rsidRPr="00DF7123">
              <w:rPr>
                <w:rFonts w:ascii="Arial Narrow" w:eastAsia="SimSun" w:hAnsi="Arial Narrow"/>
                <w:bCs/>
                <w:sz w:val="18"/>
                <w:szCs w:val="18"/>
                <w:lang w:val="ru-RU"/>
              </w:rPr>
              <w:t xml:space="preserve"> </w:t>
            </w:r>
            <w:r w:rsidRPr="00DF7123">
              <w:rPr>
                <w:rFonts w:ascii="Arial Narrow" w:hAnsi="Arial Narrow" w:cs="Arial"/>
                <w:sz w:val="18"/>
                <w:szCs w:val="18"/>
                <w:lang w:val="en-GB" w:eastAsia="bg-BG"/>
              </w:rPr>
              <w:t>kWh</w:t>
            </w:r>
            <w:r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>/</w:t>
            </w:r>
            <w:proofErr w:type="spellStart"/>
            <w:r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>лв</w:t>
            </w:r>
            <w:proofErr w:type="spellEnd"/>
            <w:r w:rsidRPr="00DF7123">
              <w:rPr>
                <w:rFonts w:ascii="Arial Narrow" w:hAnsi="Arial Narrow" w:cs="Arial"/>
                <w:sz w:val="18"/>
                <w:szCs w:val="18"/>
                <w:lang w:val="ru-RU" w:eastAsia="bg-BG"/>
              </w:rPr>
              <w:t>. – финансова реализация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1EBFB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Всеки месец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6AED5" w14:textId="77777777" w:rsidR="00AF37F1" w:rsidRPr="00DF7123" w:rsidRDefault="00DF7123" w:rsidP="00AF37F1">
            <w:pPr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Измерване на разход на ел. енергия чрез електромер на административна сграда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E197E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Съответния файл за базовата</w:t>
            </w:r>
            <w:r w:rsidR="00DF7123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линия за потребление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4B0C4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Член на екип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E3FAB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highlight w:val="yellow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ПР на СЕУ</w:t>
            </w:r>
          </w:p>
        </w:tc>
      </w:tr>
      <w:tr w:rsidR="00AF37F1" w:rsidRPr="005422AA" w14:paraId="74840A19" w14:textId="77777777" w:rsidTr="00F65D52">
        <w:trPr>
          <w:trHeight w:val="504"/>
        </w:trPr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8B05D" w14:textId="77777777" w:rsidR="00AF37F1" w:rsidRPr="00DF7123" w:rsidRDefault="00AF37F1" w:rsidP="00BD70B6">
            <w:pPr>
              <w:jc w:val="left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Годишен разход на ел. енергия на значими консуматори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2A7F1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Един път годишно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19F51" w14:textId="77777777" w:rsidR="00AF37F1" w:rsidRPr="00DF7123" w:rsidRDefault="00AF37F1" w:rsidP="00AF37F1">
            <w:pPr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Сравнение с общия годишен разход за актуализация на значимостта на консуматорите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9CD4E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Екселска таблица – Значими консуматори ПЕХ и бъдещи цели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D5EBF3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Член на екип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98F1C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ПР на СЕУ</w:t>
            </w:r>
          </w:p>
        </w:tc>
      </w:tr>
      <w:tr w:rsidR="00AF37F1" w:rsidRPr="005422AA" w14:paraId="0518EDFB" w14:textId="77777777" w:rsidTr="00F65D52">
        <w:trPr>
          <w:trHeight w:val="504"/>
        </w:trPr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8454A0" w14:textId="77777777" w:rsidR="00AF37F1" w:rsidRPr="00BD70B6" w:rsidRDefault="00AF37F1" w:rsidP="00775115">
            <w:pPr>
              <w:jc w:val="left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Потреблени</w:t>
            </w:r>
            <w:r w:rsidR="00DF7123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е на </w:t>
            </w:r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Дървесни </w:t>
            </w:r>
            <w:r w:rsidR="00775115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отпадъци</w:t>
            </w:r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за отопление.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F3532" w14:textId="77777777" w:rsidR="00AF37F1" w:rsidRPr="00DF7123" w:rsidRDefault="00FA617F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Отоплителен период.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8AC68" w14:textId="77777777" w:rsidR="00AF37F1" w:rsidRPr="00DF7123" w:rsidRDefault="00BD70B6" w:rsidP="00AF37F1">
            <w:pPr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По фактури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B0B8A" w14:textId="77777777" w:rsidR="00AF37F1" w:rsidRPr="00DF7123" w:rsidRDefault="00AF37F1" w:rsidP="001F16BA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Съответния файл за базовата линия за потребление </w:t>
            </w:r>
            <w:r w:rsidR="00BD70B6"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на </w:t>
            </w:r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Дървесни </w:t>
            </w:r>
            <w:r w:rsidR="001F16BA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отпадъци</w:t>
            </w:r>
            <w:r w:rsidR="00BD70B6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 xml:space="preserve"> за отопление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968D6B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Член на екип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BC0501" w14:textId="77777777" w:rsidR="00AF37F1" w:rsidRPr="00DF7123" w:rsidRDefault="00AF37F1" w:rsidP="00AF37F1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  <w:r w:rsidRPr="00DF7123">
              <w:rPr>
                <w:rFonts w:ascii="Arial Narrow" w:hAnsi="Arial Narrow" w:cs="Arial"/>
                <w:sz w:val="18"/>
                <w:szCs w:val="18"/>
                <w:lang w:val="bg-BG" w:eastAsia="bg-BG"/>
              </w:rPr>
              <w:t>ПР на СЕУ</w:t>
            </w:r>
          </w:p>
        </w:tc>
      </w:tr>
      <w:tr w:rsidR="00DF7123" w:rsidRPr="005422AA" w14:paraId="730BC524" w14:textId="77777777" w:rsidTr="0037330A">
        <w:trPr>
          <w:trHeight w:val="504"/>
        </w:trPr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E57E7" w14:textId="77777777" w:rsidR="00DF7123" w:rsidRPr="00DF7123" w:rsidRDefault="00DF7123" w:rsidP="00BD70B6">
            <w:pPr>
              <w:jc w:val="left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F08B8" w14:textId="77777777" w:rsidR="00DF7123" w:rsidRPr="00DF7123" w:rsidRDefault="00DF7123" w:rsidP="00DF7123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E3F7B" w14:textId="77777777" w:rsidR="00DF7123" w:rsidRPr="00DF7123" w:rsidRDefault="00DF7123" w:rsidP="00DF7123">
            <w:pPr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613D8" w14:textId="77777777" w:rsidR="00DF7123" w:rsidRPr="00DF7123" w:rsidRDefault="00DF7123" w:rsidP="00DF7123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42E38" w14:textId="77777777" w:rsidR="00DF7123" w:rsidRPr="00DF7123" w:rsidRDefault="00DF7123" w:rsidP="00DF7123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DF1A3" w14:textId="77777777" w:rsidR="00DF7123" w:rsidRPr="00DF7123" w:rsidRDefault="00DF7123" w:rsidP="00DF7123">
            <w:pPr>
              <w:jc w:val="center"/>
              <w:rPr>
                <w:rFonts w:ascii="Arial Narrow" w:hAnsi="Arial Narrow" w:cs="Arial"/>
                <w:sz w:val="18"/>
                <w:szCs w:val="18"/>
                <w:lang w:val="bg-BG" w:eastAsia="bg-BG"/>
              </w:rPr>
            </w:pPr>
          </w:p>
        </w:tc>
      </w:tr>
    </w:tbl>
    <w:p w14:paraId="2596E87F" w14:textId="77777777" w:rsidR="00DF7123" w:rsidRDefault="00DF7123" w:rsidP="005422AA">
      <w:pPr>
        <w:ind w:left="-567"/>
        <w:rPr>
          <w:rFonts w:ascii="Arial Narrow" w:hAnsi="Arial Narrow" w:cs="Arial"/>
          <w:szCs w:val="20"/>
          <w:lang w:val="bg-BG"/>
        </w:rPr>
      </w:pPr>
    </w:p>
    <w:p w14:paraId="296211B3" w14:textId="77777777" w:rsidR="00DF7123" w:rsidRDefault="00DF7123" w:rsidP="005422AA">
      <w:pPr>
        <w:ind w:left="-567"/>
        <w:rPr>
          <w:rFonts w:ascii="Arial Narrow" w:hAnsi="Arial Narrow" w:cs="Arial"/>
          <w:szCs w:val="20"/>
          <w:lang w:val="bg-BG"/>
        </w:rPr>
      </w:pPr>
    </w:p>
    <w:p w14:paraId="324DD765" w14:textId="77777777" w:rsidR="0024182C" w:rsidRPr="00B51CB3" w:rsidRDefault="0024182C" w:rsidP="0024182C">
      <w:pPr>
        <w:ind w:left="-567" w:firstLine="567"/>
        <w:rPr>
          <w:rFonts w:ascii="Arial Narrow" w:hAnsi="Arial Narrow" w:cs="Arial"/>
          <w:szCs w:val="20"/>
          <w:lang w:val="bg-BG"/>
        </w:rPr>
      </w:pPr>
      <w:r w:rsidRPr="00B51CB3">
        <w:rPr>
          <w:rFonts w:ascii="Arial Narrow" w:hAnsi="Arial Narrow" w:cs="Arial"/>
          <w:szCs w:val="20"/>
          <w:lang w:val="bg-BG"/>
        </w:rPr>
        <w:t xml:space="preserve">Изготвил: </w:t>
      </w:r>
    </w:p>
    <w:p w14:paraId="6F4D0F96" w14:textId="64963FB7" w:rsidR="0024182C" w:rsidRDefault="0024182C" w:rsidP="0024182C">
      <w:pPr>
        <w:ind w:left="-567" w:firstLine="567"/>
        <w:rPr>
          <w:rFonts w:ascii="Arial Narrow" w:hAnsi="Arial Narrow" w:cs="Arial"/>
          <w:szCs w:val="20"/>
          <w:lang w:val="bg-BG"/>
        </w:rPr>
      </w:pPr>
      <w:r>
        <w:rPr>
          <w:rFonts w:ascii="Arial Narrow" w:hAnsi="Arial Narrow" w:cs="Arial"/>
          <w:szCs w:val="20"/>
          <w:lang w:val="bg-BG"/>
        </w:rPr>
        <w:t xml:space="preserve">ПР на СЕУ: </w:t>
      </w:r>
      <w:r w:rsidR="00B27447" w:rsidRPr="00B27447">
        <w:rPr>
          <w:rFonts w:ascii="Arial Narrow" w:hAnsi="Arial Narrow" w:cs="Arial"/>
          <w:szCs w:val="20"/>
          <w:lang w:val="bg-BG"/>
        </w:rPr>
        <w:t>Невена Кръстева</w:t>
      </w:r>
      <w:r>
        <w:rPr>
          <w:rFonts w:ascii="Arial Narrow" w:hAnsi="Arial Narrow" w:cs="Arial"/>
          <w:szCs w:val="20"/>
          <w:lang w:val="bg-BG"/>
        </w:rPr>
        <w:t xml:space="preserve">       </w:t>
      </w:r>
      <w:r w:rsidR="005C78E0">
        <w:rPr>
          <w:rFonts w:ascii="Arial Narrow" w:hAnsi="Arial Narrow" w:cs="Arial"/>
          <w:szCs w:val="20"/>
          <w:lang w:val="bg-BG"/>
        </w:rPr>
        <w:t xml:space="preserve">                 </w:t>
      </w:r>
      <w:r>
        <w:rPr>
          <w:rFonts w:ascii="Arial Narrow" w:hAnsi="Arial Narrow" w:cs="Arial"/>
          <w:szCs w:val="20"/>
          <w:lang w:val="bg-BG"/>
        </w:rPr>
        <w:t xml:space="preserve">  ……………………………..</w:t>
      </w:r>
    </w:p>
    <w:p w14:paraId="7A5BDBC9" w14:textId="77777777" w:rsidR="0024182C" w:rsidRDefault="0024182C" w:rsidP="0024182C">
      <w:pPr>
        <w:ind w:left="-567" w:firstLine="567"/>
        <w:rPr>
          <w:rFonts w:ascii="Arial Narrow" w:hAnsi="Arial Narrow" w:cs="Arial"/>
          <w:szCs w:val="20"/>
          <w:lang w:val="bg-BG"/>
        </w:rPr>
      </w:pPr>
    </w:p>
    <w:p w14:paraId="310B963F" w14:textId="77777777" w:rsidR="0024182C" w:rsidRPr="00B51CB3" w:rsidRDefault="0024182C" w:rsidP="0024182C">
      <w:pPr>
        <w:ind w:left="-567" w:firstLine="567"/>
        <w:rPr>
          <w:rFonts w:ascii="Arial Narrow" w:hAnsi="Arial Narrow" w:cs="Arial"/>
          <w:szCs w:val="20"/>
          <w:lang w:val="bg-BG"/>
        </w:rPr>
      </w:pPr>
      <w:r>
        <w:rPr>
          <w:rFonts w:ascii="Arial Narrow" w:hAnsi="Arial Narrow" w:cs="Arial"/>
          <w:szCs w:val="20"/>
          <w:lang w:val="bg-BG"/>
        </w:rPr>
        <w:t xml:space="preserve">Консултант: Никол Траянова                     </w:t>
      </w:r>
      <w:r w:rsidR="00AC6487">
        <w:rPr>
          <w:rFonts w:ascii="Arial Narrow" w:hAnsi="Arial Narrow" w:cs="Arial"/>
          <w:szCs w:val="20"/>
          <w:lang w:val="bg-BG"/>
        </w:rPr>
        <w:t xml:space="preserve">       </w:t>
      </w:r>
      <w:r>
        <w:rPr>
          <w:rFonts w:ascii="Arial Narrow" w:hAnsi="Arial Narrow" w:cs="Arial"/>
          <w:szCs w:val="20"/>
          <w:lang w:val="bg-BG"/>
        </w:rPr>
        <w:t xml:space="preserve">    ……………………………..</w:t>
      </w:r>
    </w:p>
    <w:p w14:paraId="248FBBD7" w14:textId="77777777" w:rsidR="0024182C" w:rsidRPr="00FE576E" w:rsidRDefault="0024182C" w:rsidP="0024182C">
      <w:pPr>
        <w:rPr>
          <w:rFonts w:ascii="Arial Narrow" w:hAnsi="Arial Narrow" w:cs="Arial"/>
          <w:szCs w:val="20"/>
          <w:lang w:val="ru-RU"/>
        </w:rPr>
      </w:pPr>
    </w:p>
    <w:p w14:paraId="3925EF7D" w14:textId="77777777" w:rsidR="0024182C" w:rsidRPr="00B51CB3" w:rsidRDefault="0024182C" w:rsidP="0024182C">
      <w:pPr>
        <w:rPr>
          <w:rFonts w:ascii="Arial Narrow" w:hAnsi="Arial Narrow" w:cs="Arial"/>
          <w:lang w:val="bg-BG"/>
        </w:rPr>
      </w:pPr>
    </w:p>
    <w:p w14:paraId="53D5945B" w14:textId="77777777" w:rsidR="00862993" w:rsidRDefault="00862993" w:rsidP="00C65981">
      <w:pPr>
        <w:widowControl w:val="0"/>
        <w:jc w:val="center"/>
        <w:outlineLvl w:val="0"/>
        <w:rPr>
          <w:rFonts w:ascii="Arial Narrow" w:hAnsi="Arial Narrow"/>
          <w:sz w:val="24"/>
          <w:lang w:val="bg-BG"/>
        </w:rPr>
      </w:pPr>
    </w:p>
    <w:p w14:paraId="43A95115" w14:textId="0180338F" w:rsidR="00F45059" w:rsidRPr="007F0089" w:rsidRDefault="00E579A0" w:rsidP="00C65981">
      <w:pPr>
        <w:widowControl w:val="0"/>
        <w:jc w:val="center"/>
        <w:outlineLvl w:val="0"/>
        <w:rPr>
          <w:rFonts w:ascii="Calibri" w:eastAsia="SimSun" w:hAnsi="Calibri"/>
          <w:bCs/>
          <w:sz w:val="22"/>
          <w:lang w:val="bg-BG"/>
        </w:rPr>
      </w:pPr>
      <w:r w:rsidRPr="00E579A0">
        <w:rPr>
          <w:rFonts w:ascii="Arial Narrow" w:hAnsi="Arial Narrow"/>
          <w:sz w:val="24"/>
          <w:lang w:val="bg-BG"/>
        </w:rPr>
        <w:t xml:space="preserve">ФЕУ </w:t>
      </w:r>
      <w:r w:rsidR="00E37668" w:rsidRPr="00052746">
        <w:rPr>
          <w:rFonts w:ascii="Arial Narrow" w:hAnsi="Arial Narrow"/>
          <w:sz w:val="24"/>
          <w:lang w:val="ru-RU"/>
        </w:rPr>
        <w:t>03.</w:t>
      </w:r>
      <w:r w:rsidR="00C65981" w:rsidRPr="00052746">
        <w:rPr>
          <w:rFonts w:ascii="Arial Narrow" w:hAnsi="Arial Narrow"/>
          <w:sz w:val="24"/>
          <w:lang w:val="ru-RU"/>
        </w:rPr>
        <w:t>1</w:t>
      </w:r>
      <w:r w:rsidRPr="00E579A0">
        <w:rPr>
          <w:rFonts w:ascii="Arial Narrow" w:hAnsi="Arial Narrow"/>
          <w:sz w:val="24"/>
          <w:lang w:val="bg-BG"/>
        </w:rPr>
        <w:t xml:space="preserve">                   </w:t>
      </w:r>
      <w:r>
        <w:rPr>
          <w:rFonts w:ascii="Arial Narrow" w:hAnsi="Arial Narrow"/>
          <w:sz w:val="24"/>
          <w:lang w:val="bg-BG"/>
        </w:rPr>
        <w:tab/>
      </w:r>
      <w:r>
        <w:rPr>
          <w:rFonts w:ascii="Arial Narrow" w:hAnsi="Arial Narrow"/>
          <w:sz w:val="24"/>
          <w:lang w:val="bg-BG"/>
        </w:rPr>
        <w:tab/>
      </w:r>
      <w:r>
        <w:rPr>
          <w:rFonts w:ascii="Arial Narrow" w:hAnsi="Arial Narrow"/>
          <w:sz w:val="24"/>
          <w:lang w:val="bg-BG"/>
        </w:rPr>
        <w:tab/>
      </w:r>
      <w:r w:rsidR="00DF7123">
        <w:rPr>
          <w:rFonts w:ascii="Arial Narrow" w:hAnsi="Arial Narrow"/>
          <w:sz w:val="24"/>
          <w:lang w:val="bg-BG"/>
        </w:rPr>
        <w:t>Версия: 01</w:t>
      </w:r>
      <w:r w:rsidRPr="00E579A0">
        <w:rPr>
          <w:rFonts w:ascii="Arial Narrow" w:hAnsi="Arial Narrow"/>
          <w:sz w:val="24"/>
          <w:lang w:val="bg-BG"/>
        </w:rPr>
        <w:t xml:space="preserve">                    </w:t>
      </w:r>
      <w:r>
        <w:rPr>
          <w:rFonts w:ascii="Arial Narrow" w:hAnsi="Arial Narrow"/>
          <w:sz w:val="24"/>
          <w:lang w:val="bg-BG"/>
        </w:rPr>
        <w:tab/>
      </w:r>
      <w:r>
        <w:rPr>
          <w:rFonts w:ascii="Arial Narrow" w:hAnsi="Arial Narrow"/>
          <w:sz w:val="24"/>
          <w:lang w:val="bg-BG"/>
        </w:rPr>
        <w:tab/>
      </w:r>
      <w:r w:rsidR="00DF7123">
        <w:rPr>
          <w:rFonts w:ascii="Arial Narrow" w:hAnsi="Arial Narrow"/>
          <w:sz w:val="24"/>
          <w:lang w:val="bg-BG"/>
        </w:rPr>
        <w:t xml:space="preserve">Дата на изд.: </w:t>
      </w:r>
      <w:r w:rsidR="00B27447">
        <w:rPr>
          <w:rFonts w:cs="Arial"/>
        </w:rPr>
        <w:t>09.06.2024г</w:t>
      </w:r>
      <w:r w:rsidR="00B27447" w:rsidRPr="00E579A0">
        <w:rPr>
          <w:rFonts w:ascii="Arial Narrow" w:hAnsi="Arial Narrow"/>
          <w:sz w:val="24"/>
          <w:lang w:val="bg-BG"/>
        </w:rPr>
        <w:t xml:space="preserve"> </w:t>
      </w:r>
      <w:r w:rsidRPr="00E579A0">
        <w:rPr>
          <w:rFonts w:ascii="Arial Narrow" w:hAnsi="Arial Narrow"/>
          <w:sz w:val="24"/>
          <w:lang w:val="bg-BG"/>
        </w:rPr>
        <w:t>г.</w:t>
      </w:r>
    </w:p>
    <w:sectPr w:rsidR="00F45059" w:rsidRPr="007F0089" w:rsidSect="00B27447">
      <w:headerReference w:type="default" r:id="rId8"/>
      <w:footerReference w:type="even" r:id="rId9"/>
      <w:footerReference w:type="default" r:id="rId10"/>
      <w:footerReference w:type="first" r:id="rId11"/>
      <w:pgSz w:w="16840" w:h="11907" w:orient="landscape" w:code="9"/>
      <w:pgMar w:top="1701" w:right="1800" w:bottom="992" w:left="1134" w:header="113" w:footer="471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8E5D1" w14:textId="77777777" w:rsidR="00CB69B8" w:rsidRDefault="00CB69B8" w:rsidP="00D2195C">
      <w:r>
        <w:separator/>
      </w:r>
    </w:p>
  </w:endnote>
  <w:endnote w:type="continuationSeparator" w:id="0">
    <w:p w14:paraId="0A265255" w14:textId="77777777" w:rsidR="00CB69B8" w:rsidRDefault="00CB69B8" w:rsidP="00D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A2A48" w14:textId="77777777" w:rsidR="00885A86" w:rsidRDefault="00885A86" w:rsidP="00885A86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B4F18" w14:textId="77777777" w:rsidR="00557288" w:rsidRPr="00424326" w:rsidRDefault="00557288" w:rsidP="00885A86">
    <w:pPr>
      <w:spacing w:before="11"/>
      <w:ind w:left="99"/>
      <w:jc w:val="center"/>
      <w:rPr>
        <w:rFonts w:ascii="Times New Roman" w:hAnsi="Times New Roman"/>
        <w:i/>
        <w:lang w:val="bg-BG"/>
      </w:rPr>
    </w:pPr>
    <w:r w:rsidRPr="00424326">
      <w:rPr>
        <w:rFonts w:ascii="Times New Roman" w:hAnsi="Times New Roman"/>
        <w:i/>
        <w:lang w:val="bg-BG"/>
      </w:rPr>
      <w:t xml:space="preserve">------------------------------------------------------ </w:t>
    </w:r>
    <w:hyperlink r:id="rId1">
      <w:r w:rsidRPr="00424326">
        <w:rPr>
          <w:rFonts w:ascii="Times New Roman" w:hAnsi="Times New Roman"/>
          <w:i/>
          <w:color w:val="0000FF"/>
          <w:u w:val="single" w:color="0000FF"/>
          <w:lang w:val="bg-BG"/>
        </w:rPr>
        <w:t xml:space="preserve">www.eufunds.bg </w:t>
      </w:r>
    </w:hyperlink>
    <w:r w:rsidRPr="00424326">
      <w:rPr>
        <w:rFonts w:ascii="Times New Roman" w:hAnsi="Times New Roman"/>
        <w:i/>
        <w:lang w:val="bg-BG"/>
      </w:rPr>
      <w:t>------------------------------------------</w:t>
    </w:r>
  </w:p>
  <w:p w14:paraId="34561274" w14:textId="77777777" w:rsidR="00557288" w:rsidRPr="00424326" w:rsidRDefault="00557288" w:rsidP="00885A86">
    <w:pPr>
      <w:spacing w:line="240" w:lineRule="exact"/>
      <w:ind w:left="14" w:right="14"/>
      <w:jc w:val="center"/>
      <w:rPr>
        <w:rFonts w:ascii="Times New Roman" w:hAnsi="Times New Roman"/>
        <w:i/>
        <w:sz w:val="16"/>
        <w:szCs w:val="16"/>
        <w:lang w:val="bg-BG"/>
      </w:rPr>
    </w:pPr>
    <w:r w:rsidRPr="00424326">
      <w:rPr>
        <w:rFonts w:ascii="Times New Roman" w:hAnsi="Times New Roman"/>
        <w:i/>
        <w:sz w:val="16"/>
        <w:szCs w:val="16"/>
        <w:lang w:val="bg-BG"/>
      </w:rPr>
      <w:t>Проект BG16RFOP002-3.002-0081-C01/28.12.2017 г. „Повишаване на енергийната ефективност в "Юрий Гагарин" АД“, финансиран от Оперативна програма „Иновации и конкурентоспособност“, съфинансирана от Европейския съюз чрез Европейския фонд за регионално развитие. Този документ е създаден с финансовата подкрепа на Оперативна програма „Иновации и конкурентоспособност“ 2014-2020, съфинансирана от Европейския съюз чрез Европейския фонд за регионално развитие. Цялата отговорност за съдържанието на документа се носи от “ЮРИЙ ГАГАРИН” АД и при никакви обстоятелства не може да се приема, че този документ отразява официалното становище на Европейския съюз и Управляващия орган..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EFA6D" w14:textId="77777777" w:rsidR="00BD70B6" w:rsidRPr="00775115" w:rsidRDefault="00BD70B6" w:rsidP="00775115">
    <w:pPr>
      <w:tabs>
        <w:tab w:val="center" w:pos="4153"/>
        <w:tab w:val="right" w:pos="8306"/>
      </w:tabs>
      <w:jc w:val="center"/>
      <w:rPr>
        <w:rFonts w:ascii="Times New Roman" w:hAnsi="Times New Roman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E10E8" w14:textId="77777777" w:rsidR="00CB69B8" w:rsidRDefault="00CB69B8" w:rsidP="00D2195C">
      <w:r>
        <w:separator/>
      </w:r>
    </w:p>
  </w:footnote>
  <w:footnote w:type="continuationSeparator" w:id="0">
    <w:p w14:paraId="6F13B884" w14:textId="77777777" w:rsidR="00CB69B8" w:rsidRDefault="00CB69B8" w:rsidP="00D2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2F30A" w14:textId="77777777" w:rsidR="00557288" w:rsidRDefault="00CB69B8" w:rsidP="00F45EFA">
    <w:pPr>
      <w:pStyle w:val="af0"/>
      <w:spacing w:line="14" w:lineRule="auto"/>
    </w:pPr>
    <w:r>
      <w:rPr>
        <w:noProof/>
      </w:rPr>
      <w:pict w14:anchorId="27C773F3">
        <v:group id="Group 5" o:spid="_x0000_s2053" style="position:absolute;left:0;text-align:left;margin-left:160.7pt;margin-top:14.2pt;width:485.5pt;height:73.8pt;z-index:-1;mso-position-horizontal-relative:page;mso-position-vertical-relative:page" coordorigin="1383,284" coordsize="9710,147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">
          <v:line id="Line 6" o:spid="_x0000_s2054" style="position:absolute;visibility:visible" from="1390,1752" to="11086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FxYMQAAADaAAAADwAAAGRycy9kb3ducmV2LnhtbESPT2vCQBTE70K/w/IKvemmilpSVxFB&#10;kJ5q/FO9vWZfk2D27ZLdmvjtu0LB4zAzv2Fmi87U4kqNrywreB0kIIhzqysuFOx36/4bCB+QNdaW&#10;ScGNPCzmT70Zptq2vKVrFgoRIexTVFCG4FIpfV6SQT+wjjh6P7YxGKJsCqkbbCPc1HKYJBNpsOK4&#10;UKKjVUn5Jfs1Cr5P1B62x+X4azrO9ofPkTueP5xSL8/d8h1EoC48wv/tjVYwgfuVe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0XFgxAAAANoAAAAPAAAAAAAAAAAA&#10;AAAAAKECAABkcnMvZG93bnJldi54bWxQSwUGAAAAAAQABAD5AAAAkgMAAAAA&#10;" strokeweight=".72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" o:spid="_x0000_s2055" type="#_x0000_t75" style="position:absolute;left:1418;top:491;width:3581;height:124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pruLBAAAA2gAAAA8AAABkcnMvZG93bnJldi54bWxEj0GLwjAUhO/C/ofwFrzZ1D1UqUYRQdjD&#10;LmjrxdujebbF5qUkWe36640geBxmvhlmuR5MJ67kfGtZwTRJQRBXVrdcKziWu8kchA/IGjvLpOCf&#10;PKxXH6Ml5tre+EDXItQilrDPUUETQp9L6auGDPrE9sTRO1tnMETpaqkd3mK56eRXmmbSYMtxocGe&#10;tg1Vl+LPKJjd911R/vyeyukuc/12lpE+oFLjz2GzABFoCO/wi/7WkYPnlXgD5Oo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TpruLBAAAA2gAAAA8AAAAAAAAAAAAAAAAAnwIA&#10;AGRycy9kb3ducmV2LnhtbFBLBQYAAAAABAAEAPcAAACNAwAAAAA=&#10;">
            <v:imagedata r:id="rId1" o:title=""/>
          </v:shape>
          <v:shape id="Picture 8" o:spid="_x0000_s2056" type="#_x0000_t75" style="position:absolute;left:7359;top:284;width:3717;height:144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DebjAAAAA2gAAAA8AAABkcnMvZG93bnJldi54bWxET89rwjAUvgv+D+ENdtPUHUpXjSKCsJ02&#10;ndjrs3lrujUvJcna7r83h8GOH9/vzW6ynRjIh9axgtUyA0FcO91yo+DycVwUIEJE1tg5JgW/FGC3&#10;nc82WGo38omGc2xECuFQogITY19KGWpDFsPS9cSJ+3TeYkzQN1J7HFO47eRTluXSYsupwWBPB0P1&#10;9/nHKvB6VV2rr6HoXm/m+ZZX+8Nb8a7U48O0X4OINMV/8Z/7RStIW9OVdAPk9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/AN5uMAAAADaAAAADwAAAAAAAAAAAAAAAACfAgAA&#10;ZHJzL2Rvd25yZXYueG1sUEsFBgAAAAAEAAQA9wAAAIwDAAAAAA==&#10;">
            <v:imagedata r:id="rId2" o:title=""/>
          </v:shape>
          <w10:wrap anchorx="page" anchory="page"/>
        </v:group>
      </w:pict>
    </w:r>
  </w:p>
  <w:p w14:paraId="13F29769" w14:textId="77777777" w:rsidR="00557288" w:rsidRDefault="00557288" w:rsidP="00F45EFA">
    <w:pPr>
      <w:pStyle w:val="af0"/>
      <w:spacing w:line="14" w:lineRule="auto"/>
    </w:pPr>
  </w:p>
  <w:p w14:paraId="5CA74347" w14:textId="77777777" w:rsidR="00557288" w:rsidRDefault="00557288" w:rsidP="00F45EFA">
    <w:pPr>
      <w:pStyle w:val="af0"/>
      <w:spacing w:line="14" w:lineRule="auto"/>
    </w:pPr>
  </w:p>
  <w:p w14:paraId="17CCD41C" w14:textId="77777777" w:rsidR="00557288" w:rsidRDefault="00557288" w:rsidP="00F45EFA">
    <w:pPr>
      <w:pStyle w:val="af0"/>
      <w:spacing w:line="14" w:lineRule="auto"/>
    </w:pPr>
  </w:p>
  <w:p w14:paraId="27F1FD6E" w14:textId="77777777" w:rsidR="00557288" w:rsidRDefault="00557288" w:rsidP="00F45EFA">
    <w:pPr>
      <w:pStyle w:val="af0"/>
      <w:spacing w:line="14" w:lineRule="auto"/>
    </w:pPr>
  </w:p>
  <w:p w14:paraId="099434D7" w14:textId="77777777" w:rsidR="00557288" w:rsidRDefault="00557288" w:rsidP="00F45EFA">
    <w:pPr>
      <w:pStyle w:val="af0"/>
      <w:spacing w:line="14" w:lineRule="auto"/>
    </w:pPr>
  </w:p>
  <w:p w14:paraId="15BBC159" w14:textId="77777777" w:rsidR="00557288" w:rsidRDefault="00557288" w:rsidP="00F45EFA">
    <w:pPr>
      <w:pStyle w:val="af0"/>
      <w:spacing w:line="14" w:lineRule="auto"/>
    </w:pPr>
  </w:p>
  <w:p w14:paraId="5EF5315F" w14:textId="77777777" w:rsidR="00557288" w:rsidRDefault="00557288" w:rsidP="00F45EFA">
    <w:pPr>
      <w:pStyle w:val="af0"/>
      <w:spacing w:line="14" w:lineRule="auto"/>
    </w:pPr>
  </w:p>
  <w:p w14:paraId="7F73F2A2" w14:textId="77777777" w:rsidR="00557288" w:rsidRDefault="00557288" w:rsidP="00F45EFA">
    <w:pPr>
      <w:pStyle w:val="af0"/>
      <w:spacing w:line="14" w:lineRule="auto"/>
    </w:pPr>
  </w:p>
  <w:p w14:paraId="1E302AFD" w14:textId="77777777" w:rsidR="00557288" w:rsidRDefault="00557288" w:rsidP="00F45EFA">
    <w:pPr>
      <w:pStyle w:val="af0"/>
      <w:spacing w:line="14" w:lineRule="auto"/>
    </w:pPr>
  </w:p>
  <w:p w14:paraId="38EDE262" w14:textId="77777777" w:rsidR="00557288" w:rsidRDefault="00557288" w:rsidP="00F45EFA">
    <w:pPr>
      <w:pStyle w:val="af0"/>
      <w:spacing w:line="14" w:lineRule="auto"/>
    </w:pPr>
  </w:p>
  <w:p w14:paraId="1912A577" w14:textId="77777777" w:rsidR="00557288" w:rsidRDefault="00557288" w:rsidP="00F45EFA">
    <w:pPr>
      <w:pStyle w:val="af0"/>
      <w:spacing w:line="14" w:lineRule="auto"/>
    </w:pPr>
  </w:p>
  <w:p w14:paraId="7B62943A" w14:textId="77777777" w:rsidR="00557288" w:rsidRPr="00BC4F7C" w:rsidRDefault="00557288" w:rsidP="00885A86">
    <w:pPr>
      <w:tabs>
        <w:tab w:val="right" w:pos="9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DF6"/>
    <w:multiLevelType w:val="multilevel"/>
    <w:tmpl w:val="17D0DBA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D1F55BE"/>
    <w:multiLevelType w:val="hybridMultilevel"/>
    <w:tmpl w:val="8230F598"/>
    <w:lvl w:ilvl="0" w:tplc="C90A2D70">
      <w:numFmt w:val="bullet"/>
      <w:lvlText w:val="•"/>
      <w:lvlJc w:val="left"/>
      <w:pPr>
        <w:ind w:left="792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D5D2331"/>
    <w:multiLevelType w:val="hybridMultilevel"/>
    <w:tmpl w:val="7FE28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6706D"/>
    <w:multiLevelType w:val="hybridMultilevel"/>
    <w:tmpl w:val="A1D296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457D0"/>
    <w:multiLevelType w:val="hybridMultilevel"/>
    <w:tmpl w:val="1920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D277D"/>
    <w:multiLevelType w:val="hybridMultilevel"/>
    <w:tmpl w:val="43C2C33E"/>
    <w:lvl w:ilvl="0" w:tplc="90F20F8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711342"/>
    <w:multiLevelType w:val="hybridMultilevel"/>
    <w:tmpl w:val="ED6A8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602D9"/>
    <w:multiLevelType w:val="hybridMultilevel"/>
    <w:tmpl w:val="C07CCE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D0E55"/>
    <w:multiLevelType w:val="hybridMultilevel"/>
    <w:tmpl w:val="6DDAC36A"/>
    <w:lvl w:ilvl="0" w:tplc="64E628B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u w:color="6996BE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37BA1198"/>
    <w:multiLevelType w:val="hybridMultilevel"/>
    <w:tmpl w:val="477CD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451FE"/>
    <w:multiLevelType w:val="hybridMultilevel"/>
    <w:tmpl w:val="7FCC3BB4"/>
    <w:lvl w:ilvl="0" w:tplc="04090017">
      <w:start w:val="1"/>
      <w:numFmt w:val="lowerLetter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41E35839"/>
    <w:multiLevelType w:val="hybridMultilevel"/>
    <w:tmpl w:val="9C1A31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0177F"/>
    <w:multiLevelType w:val="hybridMultilevel"/>
    <w:tmpl w:val="FFACF696"/>
    <w:lvl w:ilvl="0" w:tplc="8C1CA3B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53716"/>
    <w:multiLevelType w:val="hybridMultilevel"/>
    <w:tmpl w:val="05805902"/>
    <w:lvl w:ilvl="0" w:tplc="39D06E50">
      <w:start w:val="1"/>
      <w:numFmt w:val="decimal"/>
      <w:pStyle w:val="2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F2CCD"/>
    <w:multiLevelType w:val="hybridMultilevel"/>
    <w:tmpl w:val="5784D926"/>
    <w:lvl w:ilvl="0" w:tplc="F09AD288">
      <w:start w:val="1"/>
      <w:numFmt w:val="decimal"/>
      <w:pStyle w:val="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F3331"/>
    <w:multiLevelType w:val="hybridMultilevel"/>
    <w:tmpl w:val="3E525DBA"/>
    <w:lvl w:ilvl="0" w:tplc="F2DEB39E">
      <w:start w:val="1"/>
      <w:numFmt w:val="decimal"/>
      <w:pStyle w:val="HeadingSash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26809"/>
    <w:multiLevelType w:val="multilevel"/>
    <w:tmpl w:val="D7C4F82E"/>
    <w:styleLink w:val="Style1"/>
    <w:lvl w:ilvl="0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cs="Courier New" w:hint="default"/>
        <w:color w:val="04357B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85479B"/>
    <w:multiLevelType w:val="hybridMultilevel"/>
    <w:tmpl w:val="B2E69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E613E"/>
    <w:multiLevelType w:val="hybridMultilevel"/>
    <w:tmpl w:val="B42ED020"/>
    <w:lvl w:ilvl="0" w:tplc="11A2FA08">
      <w:start w:val="1"/>
      <w:numFmt w:val="bullet"/>
      <w:pStyle w:val="Bullet2"/>
      <w:lvlText w:val="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20DC238E">
      <w:start w:val="1"/>
      <w:numFmt w:val="bullet"/>
      <w:pStyle w:val="Bullet3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F3A5545"/>
    <w:multiLevelType w:val="hybridMultilevel"/>
    <w:tmpl w:val="F80C991C"/>
    <w:lvl w:ilvl="0" w:tplc="BA5E1C5A">
      <w:start w:val="7"/>
      <w:numFmt w:val="bullet"/>
      <w:lvlText w:val="-"/>
      <w:lvlJc w:val="left"/>
      <w:pPr>
        <w:ind w:left="36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0844DC"/>
    <w:multiLevelType w:val="hybridMultilevel"/>
    <w:tmpl w:val="F55EAC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FB1C3F"/>
    <w:multiLevelType w:val="hybridMultilevel"/>
    <w:tmpl w:val="AB3A7742"/>
    <w:lvl w:ilvl="0" w:tplc="2174D3CC">
      <w:start w:val="4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541F8"/>
    <w:multiLevelType w:val="hybridMultilevel"/>
    <w:tmpl w:val="FE5CD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B1218"/>
    <w:multiLevelType w:val="hybridMultilevel"/>
    <w:tmpl w:val="E10869BC"/>
    <w:lvl w:ilvl="0" w:tplc="2174D3CC">
      <w:start w:val="4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B67023A"/>
    <w:multiLevelType w:val="hybridMultilevel"/>
    <w:tmpl w:val="404E6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22A24"/>
    <w:multiLevelType w:val="hybridMultilevel"/>
    <w:tmpl w:val="D3C6E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7"/>
  </w:num>
  <w:num w:numId="4">
    <w:abstractNumId w:val="4"/>
  </w:num>
  <w:num w:numId="5">
    <w:abstractNumId w:val="1"/>
  </w:num>
  <w:num w:numId="6">
    <w:abstractNumId w:val="11"/>
  </w:num>
  <w:num w:numId="7">
    <w:abstractNumId w:val="21"/>
  </w:num>
  <w:num w:numId="8">
    <w:abstractNumId w:val="7"/>
  </w:num>
  <w:num w:numId="9">
    <w:abstractNumId w:val="25"/>
  </w:num>
  <w:num w:numId="10">
    <w:abstractNumId w:val="16"/>
  </w:num>
  <w:num w:numId="11">
    <w:abstractNumId w:val="14"/>
  </w:num>
  <w:num w:numId="12">
    <w:abstractNumId w:val="0"/>
  </w:num>
  <w:num w:numId="13">
    <w:abstractNumId w:val="25"/>
    <w:lvlOverride w:ilvl="0">
      <w:startOverride w:val="4"/>
    </w:lvlOverride>
    <w:lvlOverride w:ilvl="1">
      <w:startOverride w:val="5"/>
    </w:lvlOverride>
    <w:lvlOverride w:ilvl="2">
      <w:startOverride w:val="3"/>
    </w:lvlOverride>
  </w:num>
  <w:num w:numId="14">
    <w:abstractNumId w:val="15"/>
  </w:num>
  <w:num w:numId="15">
    <w:abstractNumId w:val="18"/>
  </w:num>
  <w:num w:numId="16">
    <w:abstractNumId w:val="26"/>
  </w:num>
  <w:num w:numId="17">
    <w:abstractNumId w:val="6"/>
  </w:num>
  <w:num w:numId="18">
    <w:abstractNumId w:val="20"/>
  </w:num>
  <w:num w:numId="19">
    <w:abstractNumId w:val="8"/>
  </w:num>
  <w:num w:numId="20">
    <w:abstractNumId w:val="10"/>
  </w:num>
  <w:num w:numId="21">
    <w:abstractNumId w:val="27"/>
  </w:num>
  <w:num w:numId="22">
    <w:abstractNumId w:val="2"/>
  </w:num>
  <w:num w:numId="23">
    <w:abstractNumId w:val="23"/>
  </w:num>
  <w:num w:numId="24">
    <w:abstractNumId w:val="12"/>
  </w:num>
  <w:num w:numId="25">
    <w:abstractNumId w:val="3"/>
  </w:num>
  <w:num w:numId="26">
    <w:abstractNumId w:val="15"/>
  </w:num>
  <w:num w:numId="27">
    <w:abstractNumId w:val="5"/>
  </w:num>
  <w:num w:numId="28">
    <w:abstractNumId w:val="13"/>
  </w:num>
  <w:num w:numId="29">
    <w:abstractNumId w:val="24"/>
  </w:num>
  <w:num w:numId="30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oNotTrackMoves/>
  <w:defaultTabStop w:val="709"/>
  <w:hyphenationZone w:val="425"/>
  <w:characterSpacingControl w:val="doNotCompress"/>
  <w:hdrShapeDefaults>
    <o:shapedefaults v:ext="edit" spidmax="2057">
      <o:colormru v:ext="edit" colors="#666,#ccc"/>
    </o:shapedefaults>
    <o:shapelayout v:ext="edit">
      <o:idmap v:ext="edit" data="2"/>
      <o:rules v:ext="edit">
        <o:r id="V:Rule1" type="connector" idref="#Line 6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MyNjMxNDO3MLQwNTdW0lEKTi0uzszPAykwNK4FAOHBxuUtAAAA"/>
  </w:docVars>
  <w:rsids>
    <w:rsidRoot w:val="009C5108"/>
    <w:rsid w:val="0000028A"/>
    <w:rsid w:val="00000B20"/>
    <w:rsid w:val="00002FAD"/>
    <w:rsid w:val="0001586E"/>
    <w:rsid w:val="000211AD"/>
    <w:rsid w:val="00021E1D"/>
    <w:rsid w:val="00026FB2"/>
    <w:rsid w:val="00042489"/>
    <w:rsid w:val="000471E3"/>
    <w:rsid w:val="00047F52"/>
    <w:rsid w:val="00052746"/>
    <w:rsid w:val="00052E16"/>
    <w:rsid w:val="00061DF9"/>
    <w:rsid w:val="00062744"/>
    <w:rsid w:val="00080831"/>
    <w:rsid w:val="00086036"/>
    <w:rsid w:val="00090BF1"/>
    <w:rsid w:val="00092497"/>
    <w:rsid w:val="00095A79"/>
    <w:rsid w:val="000B32E4"/>
    <w:rsid w:val="000C0012"/>
    <w:rsid w:val="000C3197"/>
    <w:rsid w:val="000C3D5E"/>
    <w:rsid w:val="000C5AE1"/>
    <w:rsid w:val="000C6A6D"/>
    <w:rsid w:val="000C7811"/>
    <w:rsid w:val="000E3704"/>
    <w:rsid w:val="000E3ED1"/>
    <w:rsid w:val="000E610B"/>
    <w:rsid w:val="00107810"/>
    <w:rsid w:val="00110BCA"/>
    <w:rsid w:val="001162C0"/>
    <w:rsid w:val="00124AF3"/>
    <w:rsid w:val="001373EF"/>
    <w:rsid w:val="00137440"/>
    <w:rsid w:val="001400B7"/>
    <w:rsid w:val="00144A6E"/>
    <w:rsid w:val="00146558"/>
    <w:rsid w:val="00147D8F"/>
    <w:rsid w:val="00163F6B"/>
    <w:rsid w:val="00164AF6"/>
    <w:rsid w:val="00167B9F"/>
    <w:rsid w:val="0017072A"/>
    <w:rsid w:val="00182A76"/>
    <w:rsid w:val="00187FA9"/>
    <w:rsid w:val="00190D88"/>
    <w:rsid w:val="00192B66"/>
    <w:rsid w:val="001A1436"/>
    <w:rsid w:val="001A5000"/>
    <w:rsid w:val="001B075A"/>
    <w:rsid w:val="001B12D4"/>
    <w:rsid w:val="001B29E8"/>
    <w:rsid w:val="001B653A"/>
    <w:rsid w:val="001C1D74"/>
    <w:rsid w:val="001C24D9"/>
    <w:rsid w:val="001C770E"/>
    <w:rsid w:val="001D4EDB"/>
    <w:rsid w:val="001E1E31"/>
    <w:rsid w:val="001E5596"/>
    <w:rsid w:val="001E7056"/>
    <w:rsid w:val="001F16BA"/>
    <w:rsid w:val="002111C7"/>
    <w:rsid w:val="00211EAC"/>
    <w:rsid w:val="0022179A"/>
    <w:rsid w:val="00240732"/>
    <w:rsid w:val="0024182C"/>
    <w:rsid w:val="0024455A"/>
    <w:rsid w:val="00244F12"/>
    <w:rsid w:val="00245665"/>
    <w:rsid w:val="00251373"/>
    <w:rsid w:val="002564A3"/>
    <w:rsid w:val="00256806"/>
    <w:rsid w:val="00262850"/>
    <w:rsid w:val="0026384F"/>
    <w:rsid w:val="00264039"/>
    <w:rsid w:val="002674E9"/>
    <w:rsid w:val="002821AB"/>
    <w:rsid w:val="002833CF"/>
    <w:rsid w:val="002929A4"/>
    <w:rsid w:val="00293C77"/>
    <w:rsid w:val="002952A8"/>
    <w:rsid w:val="002A3AA0"/>
    <w:rsid w:val="002A6B00"/>
    <w:rsid w:val="002B033F"/>
    <w:rsid w:val="002C388E"/>
    <w:rsid w:val="002C4FDC"/>
    <w:rsid w:val="002D2EF8"/>
    <w:rsid w:val="002D51FD"/>
    <w:rsid w:val="002E0B17"/>
    <w:rsid w:val="002E174B"/>
    <w:rsid w:val="002F63C5"/>
    <w:rsid w:val="002F6CD0"/>
    <w:rsid w:val="00301BE5"/>
    <w:rsid w:val="00303445"/>
    <w:rsid w:val="0030614E"/>
    <w:rsid w:val="00311D33"/>
    <w:rsid w:val="00320EA0"/>
    <w:rsid w:val="00336EB0"/>
    <w:rsid w:val="003450F2"/>
    <w:rsid w:val="003458AA"/>
    <w:rsid w:val="00354A21"/>
    <w:rsid w:val="00357E9B"/>
    <w:rsid w:val="00361349"/>
    <w:rsid w:val="00371B63"/>
    <w:rsid w:val="0037330A"/>
    <w:rsid w:val="003736BB"/>
    <w:rsid w:val="00382284"/>
    <w:rsid w:val="00382D97"/>
    <w:rsid w:val="00393C1E"/>
    <w:rsid w:val="003A250C"/>
    <w:rsid w:val="003A2E7A"/>
    <w:rsid w:val="003A4C5E"/>
    <w:rsid w:val="003A6179"/>
    <w:rsid w:val="003C12C5"/>
    <w:rsid w:val="003C5D4C"/>
    <w:rsid w:val="003E2FF0"/>
    <w:rsid w:val="003E400D"/>
    <w:rsid w:val="003F0403"/>
    <w:rsid w:val="004133AC"/>
    <w:rsid w:val="004145E9"/>
    <w:rsid w:val="004158D7"/>
    <w:rsid w:val="00420CF3"/>
    <w:rsid w:val="004217D8"/>
    <w:rsid w:val="00424326"/>
    <w:rsid w:val="004304B7"/>
    <w:rsid w:val="00430BD2"/>
    <w:rsid w:val="004368DA"/>
    <w:rsid w:val="00440A46"/>
    <w:rsid w:val="00442DB4"/>
    <w:rsid w:val="00443614"/>
    <w:rsid w:val="0045340F"/>
    <w:rsid w:val="004545A0"/>
    <w:rsid w:val="00464E38"/>
    <w:rsid w:val="00466DCC"/>
    <w:rsid w:val="00481F4F"/>
    <w:rsid w:val="0048527A"/>
    <w:rsid w:val="00490D8C"/>
    <w:rsid w:val="004A356C"/>
    <w:rsid w:val="004A3BCB"/>
    <w:rsid w:val="004A50AC"/>
    <w:rsid w:val="004A74C3"/>
    <w:rsid w:val="004B10C6"/>
    <w:rsid w:val="004B2EB9"/>
    <w:rsid w:val="004B667E"/>
    <w:rsid w:val="004B7731"/>
    <w:rsid w:val="004C6887"/>
    <w:rsid w:val="004C703A"/>
    <w:rsid w:val="004D55DF"/>
    <w:rsid w:val="004E200D"/>
    <w:rsid w:val="004E231D"/>
    <w:rsid w:val="004E41E2"/>
    <w:rsid w:val="004E4A6B"/>
    <w:rsid w:val="00504E4E"/>
    <w:rsid w:val="00507F6A"/>
    <w:rsid w:val="0051153A"/>
    <w:rsid w:val="00513002"/>
    <w:rsid w:val="00513160"/>
    <w:rsid w:val="00513B33"/>
    <w:rsid w:val="00514283"/>
    <w:rsid w:val="00525463"/>
    <w:rsid w:val="005304EB"/>
    <w:rsid w:val="00531984"/>
    <w:rsid w:val="00531E09"/>
    <w:rsid w:val="0053235B"/>
    <w:rsid w:val="005422AA"/>
    <w:rsid w:val="00544054"/>
    <w:rsid w:val="00557288"/>
    <w:rsid w:val="005638DD"/>
    <w:rsid w:val="005655A0"/>
    <w:rsid w:val="005772E2"/>
    <w:rsid w:val="00590A98"/>
    <w:rsid w:val="005A28B0"/>
    <w:rsid w:val="005B0A4E"/>
    <w:rsid w:val="005B136C"/>
    <w:rsid w:val="005C0136"/>
    <w:rsid w:val="005C06E1"/>
    <w:rsid w:val="005C7057"/>
    <w:rsid w:val="005C78E0"/>
    <w:rsid w:val="005E678B"/>
    <w:rsid w:val="005F00A2"/>
    <w:rsid w:val="00610A42"/>
    <w:rsid w:val="00612934"/>
    <w:rsid w:val="006140BE"/>
    <w:rsid w:val="006142A2"/>
    <w:rsid w:val="006147EC"/>
    <w:rsid w:val="00636A9E"/>
    <w:rsid w:val="006403C1"/>
    <w:rsid w:val="00646CBE"/>
    <w:rsid w:val="00677ADA"/>
    <w:rsid w:val="006836AB"/>
    <w:rsid w:val="006901E3"/>
    <w:rsid w:val="006A3DA9"/>
    <w:rsid w:val="006A7593"/>
    <w:rsid w:val="006A760E"/>
    <w:rsid w:val="006B74C1"/>
    <w:rsid w:val="006C2FC6"/>
    <w:rsid w:val="006C6946"/>
    <w:rsid w:val="006D26CC"/>
    <w:rsid w:val="006D6E30"/>
    <w:rsid w:val="006F43CA"/>
    <w:rsid w:val="006F480F"/>
    <w:rsid w:val="006F737C"/>
    <w:rsid w:val="0070105F"/>
    <w:rsid w:val="007020CE"/>
    <w:rsid w:val="00702A31"/>
    <w:rsid w:val="00710CC8"/>
    <w:rsid w:val="00711EE9"/>
    <w:rsid w:val="00712A91"/>
    <w:rsid w:val="00712C8B"/>
    <w:rsid w:val="0071466F"/>
    <w:rsid w:val="00716146"/>
    <w:rsid w:val="007210BE"/>
    <w:rsid w:val="00731779"/>
    <w:rsid w:val="0075039D"/>
    <w:rsid w:val="0075367A"/>
    <w:rsid w:val="007560B0"/>
    <w:rsid w:val="0075787B"/>
    <w:rsid w:val="00760B9A"/>
    <w:rsid w:val="007650DF"/>
    <w:rsid w:val="00765AD4"/>
    <w:rsid w:val="0077481D"/>
    <w:rsid w:val="00775115"/>
    <w:rsid w:val="007763FF"/>
    <w:rsid w:val="00782967"/>
    <w:rsid w:val="007873D6"/>
    <w:rsid w:val="00791663"/>
    <w:rsid w:val="00791906"/>
    <w:rsid w:val="007926FD"/>
    <w:rsid w:val="007955C1"/>
    <w:rsid w:val="007A49AB"/>
    <w:rsid w:val="007B0F02"/>
    <w:rsid w:val="007B148D"/>
    <w:rsid w:val="007B5284"/>
    <w:rsid w:val="007C3BC7"/>
    <w:rsid w:val="007D6993"/>
    <w:rsid w:val="007E1AD7"/>
    <w:rsid w:val="007F0089"/>
    <w:rsid w:val="007F0B12"/>
    <w:rsid w:val="007F396A"/>
    <w:rsid w:val="007F52AC"/>
    <w:rsid w:val="008041AE"/>
    <w:rsid w:val="00805950"/>
    <w:rsid w:val="00810DAF"/>
    <w:rsid w:val="008119AC"/>
    <w:rsid w:val="00812F3F"/>
    <w:rsid w:val="00813500"/>
    <w:rsid w:val="00827551"/>
    <w:rsid w:val="00843608"/>
    <w:rsid w:val="00843B05"/>
    <w:rsid w:val="0084657B"/>
    <w:rsid w:val="008465B9"/>
    <w:rsid w:val="008501DC"/>
    <w:rsid w:val="00857917"/>
    <w:rsid w:val="008606BA"/>
    <w:rsid w:val="00862329"/>
    <w:rsid w:val="00862993"/>
    <w:rsid w:val="00865F25"/>
    <w:rsid w:val="00873538"/>
    <w:rsid w:val="0087627E"/>
    <w:rsid w:val="00885A86"/>
    <w:rsid w:val="008A7B95"/>
    <w:rsid w:val="008C08E6"/>
    <w:rsid w:val="008C32AD"/>
    <w:rsid w:val="008C5439"/>
    <w:rsid w:val="008C709B"/>
    <w:rsid w:val="008D0A22"/>
    <w:rsid w:val="008D6397"/>
    <w:rsid w:val="008D695C"/>
    <w:rsid w:val="008E1A32"/>
    <w:rsid w:val="008F594E"/>
    <w:rsid w:val="009003FD"/>
    <w:rsid w:val="00900450"/>
    <w:rsid w:val="00903E5F"/>
    <w:rsid w:val="00904794"/>
    <w:rsid w:val="009121F6"/>
    <w:rsid w:val="009200FA"/>
    <w:rsid w:val="009212DD"/>
    <w:rsid w:val="00921779"/>
    <w:rsid w:val="00926C94"/>
    <w:rsid w:val="0092771D"/>
    <w:rsid w:val="00940273"/>
    <w:rsid w:val="009427C6"/>
    <w:rsid w:val="0094406A"/>
    <w:rsid w:val="009447C2"/>
    <w:rsid w:val="009467A2"/>
    <w:rsid w:val="0095154E"/>
    <w:rsid w:val="00954D60"/>
    <w:rsid w:val="00983104"/>
    <w:rsid w:val="009A1CE9"/>
    <w:rsid w:val="009A2254"/>
    <w:rsid w:val="009A5124"/>
    <w:rsid w:val="009B4458"/>
    <w:rsid w:val="009C5108"/>
    <w:rsid w:val="009D0972"/>
    <w:rsid w:val="009D3FEF"/>
    <w:rsid w:val="009E1F90"/>
    <w:rsid w:val="009E26B9"/>
    <w:rsid w:val="009F2411"/>
    <w:rsid w:val="00A02091"/>
    <w:rsid w:val="00A07409"/>
    <w:rsid w:val="00A126DE"/>
    <w:rsid w:val="00A138D5"/>
    <w:rsid w:val="00A17B4E"/>
    <w:rsid w:val="00A2688E"/>
    <w:rsid w:val="00A26AB4"/>
    <w:rsid w:val="00A307AA"/>
    <w:rsid w:val="00A3560C"/>
    <w:rsid w:val="00A41DE1"/>
    <w:rsid w:val="00A46659"/>
    <w:rsid w:val="00A47CED"/>
    <w:rsid w:val="00A53A68"/>
    <w:rsid w:val="00A53DEB"/>
    <w:rsid w:val="00A54DB9"/>
    <w:rsid w:val="00A56D05"/>
    <w:rsid w:val="00A60DA5"/>
    <w:rsid w:val="00A60EBE"/>
    <w:rsid w:val="00A620E0"/>
    <w:rsid w:val="00A64D07"/>
    <w:rsid w:val="00A70017"/>
    <w:rsid w:val="00A73482"/>
    <w:rsid w:val="00A80B17"/>
    <w:rsid w:val="00A80D0A"/>
    <w:rsid w:val="00A94245"/>
    <w:rsid w:val="00A96695"/>
    <w:rsid w:val="00AA0EA9"/>
    <w:rsid w:val="00AC6340"/>
    <w:rsid w:val="00AC6487"/>
    <w:rsid w:val="00AD55EE"/>
    <w:rsid w:val="00AD798E"/>
    <w:rsid w:val="00AF095A"/>
    <w:rsid w:val="00AF37F1"/>
    <w:rsid w:val="00B011CA"/>
    <w:rsid w:val="00B03D2D"/>
    <w:rsid w:val="00B1423A"/>
    <w:rsid w:val="00B22E43"/>
    <w:rsid w:val="00B2373E"/>
    <w:rsid w:val="00B24251"/>
    <w:rsid w:val="00B27447"/>
    <w:rsid w:val="00B30237"/>
    <w:rsid w:val="00B30BA1"/>
    <w:rsid w:val="00B32017"/>
    <w:rsid w:val="00B34FEB"/>
    <w:rsid w:val="00B41A1E"/>
    <w:rsid w:val="00B47468"/>
    <w:rsid w:val="00B677C3"/>
    <w:rsid w:val="00B70E0E"/>
    <w:rsid w:val="00B84970"/>
    <w:rsid w:val="00B85D02"/>
    <w:rsid w:val="00B862B0"/>
    <w:rsid w:val="00B90140"/>
    <w:rsid w:val="00B90813"/>
    <w:rsid w:val="00B941D0"/>
    <w:rsid w:val="00B94F3A"/>
    <w:rsid w:val="00B9681B"/>
    <w:rsid w:val="00B9754C"/>
    <w:rsid w:val="00BA70C4"/>
    <w:rsid w:val="00BB15BB"/>
    <w:rsid w:val="00BB4B32"/>
    <w:rsid w:val="00BB70DC"/>
    <w:rsid w:val="00BC4F7C"/>
    <w:rsid w:val="00BC5E4C"/>
    <w:rsid w:val="00BC7A37"/>
    <w:rsid w:val="00BD244F"/>
    <w:rsid w:val="00BD3527"/>
    <w:rsid w:val="00BD70B6"/>
    <w:rsid w:val="00BE5C8A"/>
    <w:rsid w:val="00BF08F0"/>
    <w:rsid w:val="00BF1609"/>
    <w:rsid w:val="00BF6813"/>
    <w:rsid w:val="00C057F5"/>
    <w:rsid w:val="00C07470"/>
    <w:rsid w:val="00C179E5"/>
    <w:rsid w:val="00C21FFB"/>
    <w:rsid w:val="00C30701"/>
    <w:rsid w:val="00C33AE7"/>
    <w:rsid w:val="00C43C73"/>
    <w:rsid w:val="00C455EE"/>
    <w:rsid w:val="00C50216"/>
    <w:rsid w:val="00C54F7F"/>
    <w:rsid w:val="00C574DB"/>
    <w:rsid w:val="00C57F31"/>
    <w:rsid w:val="00C62DB5"/>
    <w:rsid w:val="00C65981"/>
    <w:rsid w:val="00C749FD"/>
    <w:rsid w:val="00C82307"/>
    <w:rsid w:val="00C87A4B"/>
    <w:rsid w:val="00CA1284"/>
    <w:rsid w:val="00CA2059"/>
    <w:rsid w:val="00CA415F"/>
    <w:rsid w:val="00CA534D"/>
    <w:rsid w:val="00CB1F8A"/>
    <w:rsid w:val="00CB34DA"/>
    <w:rsid w:val="00CB3BC2"/>
    <w:rsid w:val="00CB5AEE"/>
    <w:rsid w:val="00CB69B8"/>
    <w:rsid w:val="00CB7B2B"/>
    <w:rsid w:val="00CB7FB3"/>
    <w:rsid w:val="00CC1769"/>
    <w:rsid w:val="00CC4FA6"/>
    <w:rsid w:val="00CC68C5"/>
    <w:rsid w:val="00CD1EFA"/>
    <w:rsid w:val="00CE6075"/>
    <w:rsid w:val="00D13735"/>
    <w:rsid w:val="00D2195C"/>
    <w:rsid w:val="00D302BF"/>
    <w:rsid w:val="00D35535"/>
    <w:rsid w:val="00D42014"/>
    <w:rsid w:val="00D52626"/>
    <w:rsid w:val="00D56301"/>
    <w:rsid w:val="00D5668E"/>
    <w:rsid w:val="00D62896"/>
    <w:rsid w:val="00D643A2"/>
    <w:rsid w:val="00D6512A"/>
    <w:rsid w:val="00D72306"/>
    <w:rsid w:val="00D873F2"/>
    <w:rsid w:val="00D94F6C"/>
    <w:rsid w:val="00D9543D"/>
    <w:rsid w:val="00D965E3"/>
    <w:rsid w:val="00D97697"/>
    <w:rsid w:val="00DA1405"/>
    <w:rsid w:val="00DA5BDC"/>
    <w:rsid w:val="00DB0430"/>
    <w:rsid w:val="00DB2373"/>
    <w:rsid w:val="00DC112D"/>
    <w:rsid w:val="00DC216D"/>
    <w:rsid w:val="00DC48A6"/>
    <w:rsid w:val="00DD4FC5"/>
    <w:rsid w:val="00DD5BDC"/>
    <w:rsid w:val="00DD6541"/>
    <w:rsid w:val="00DE1EDC"/>
    <w:rsid w:val="00DE21A8"/>
    <w:rsid w:val="00DE443E"/>
    <w:rsid w:val="00DE504E"/>
    <w:rsid w:val="00DF2E12"/>
    <w:rsid w:val="00DF40C4"/>
    <w:rsid w:val="00DF7123"/>
    <w:rsid w:val="00E00E5D"/>
    <w:rsid w:val="00E01A0D"/>
    <w:rsid w:val="00E1082B"/>
    <w:rsid w:val="00E12836"/>
    <w:rsid w:val="00E37668"/>
    <w:rsid w:val="00E40745"/>
    <w:rsid w:val="00E4307A"/>
    <w:rsid w:val="00E44E68"/>
    <w:rsid w:val="00E46854"/>
    <w:rsid w:val="00E51E98"/>
    <w:rsid w:val="00E52BE3"/>
    <w:rsid w:val="00E579A0"/>
    <w:rsid w:val="00E62BC7"/>
    <w:rsid w:val="00E638C0"/>
    <w:rsid w:val="00E63D7B"/>
    <w:rsid w:val="00E70653"/>
    <w:rsid w:val="00E74CB9"/>
    <w:rsid w:val="00E74E78"/>
    <w:rsid w:val="00E824ED"/>
    <w:rsid w:val="00E90177"/>
    <w:rsid w:val="00E9337C"/>
    <w:rsid w:val="00E937A8"/>
    <w:rsid w:val="00E965FE"/>
    <w:rsid w:val="00EB1649"/>
    <w:rsid w:val="00EB4B14"/>
    <w:rsid w:val="00EC54FC"/>
    <w:rsid w:val="00ED3C24"/>
    <w:rsid w:val="00ED4796"/>
    <w:rsid w:val="00ED7D82"/>
    <w:rsid w:val="00EE27EA"/>
    <w:rsid w:val="00EF5000"/>
    <w:rsid w:val="00EF6E2D"/>
    <w:rsid w:val="00F04918"/>
    <w:rsid w:val="00F049D9"/>
    <w:rsid w:val="00F1096D"/>
    <w:rsid w:val="00F10BE5"/>
    <w:rsid w:val="00F142FC"/>
    <w:rsid w:val="00F20E7C"/>
    <w:rsid w:val="00F25F37"/>
    <w:rsid w:val="00F33DF7"/>
    <w:rsid w:val="00F34F8D"/>
    <w:rsid w:val="00F353D9"/>
    <w:rsid w:val="00F45059"/>
    <w:rsid w:val="00F45EFA"/>
    <w:rsid w:val="00F4612A"/>
    <w:rsid w:val="00F55C95"/>
    <w:rsid w:val="00F65D52"/>
    <w:rsid w:val="00F766BB"/>
    <w:rsid w:val="00F8488F"/>
    <w:rsid w:val="00F850CA"/>
    <w:rsid w:val="00F90695"/>
    <w:rsid w:val="00F91E38"/>
    <w:rsid w:val="00FA617F"/>
    <w:rsid w:val="00FC175B"/>
    <w:rsid w:val="00FC3145"/>
    <w:rsid w:val="00FD2FF1"/>
    <w:rsid w:val="00FD46DC"/>
    <w:rsid w:val="00FE274D"/>
    <w:rsid w:val="00F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o:colormru v:ext="edit" colors="#666,#ccc"/>
    </o:shapedefaults>
    <o:shapelayout v:ext="edit">
      <o:idmap v:ext="edit" data="1"/>
    </o:shapelayout>
  </w:shapeDefaults>
  <w:decimalSymbol w:val=","/>
  <w:listSeparator w:val=";"/>
  <w14:docId w14:val="7428DB09"/>
  <w15:chartTrackingRefBased/>
  <w15:docId w15:val="{78D60D86-9550-49D0-9AB9-C315409E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467A2"/>
    <w:pPr>
      <w:jc w:val="both"/>
    </w:pPr>
    <w:rPr>
      <w:rFonts w:ascii="Arial" w:hAnsi="Arial"/>
      <w:szCs w:val="22"/>
      <w:lang w:val="de-DE" w:eastAsia="en-US"/>
    </w:rPr>
  </w:style>
  <w:style w:type="paragraph" w:styleId="1">
    <w:name w:val="heading 1"/>
    <w:basedOn w:val="a"/>
    <w:next w:val="a"/>
    <w:link w:val="10"/>
    <w:uiPriority w:val="9"/>
    <w:qFormat/>
    <w:rsid w:val="00382D97"/>
    <w:pPr>
      <w:keepNext/>
      <w:keepLines/>
      <w:numPr>
        <w:ilvl w:val="1"/>
        <w:numId w:val="9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82D97"/>
    <w:pPr>
      <w:keepNext/>
      <w:keepLines/>
      <w:numPr>
        <w:numId w:val="11"/>
      </w:numPr>
      <w:spacing w:before="120" w:after="120"/>
      <w:outlineLvl w:val="1"/>
    </w:pPr>
    <w:rPr>
      <w:rFonts w:ascii="Cambria" w:eastAsia="SimSun" w:hAnsi="Cambria"/>
      <w:b/>
      <w:bCs/>
      <w:sz w:val="22"/>
      <w:szCs w:val="2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4E231D"/>
    <w:pPr>
      <w:keepNext/>
      <w:keepLines/>
      <w:numPr>
        <w:numId w:val="14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CD1EFA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195C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link w:val="a3"/>
    <w:uiPriority w:val="99"/>
    <w:semiHidden/>
    <w:rsid w:val="00D2195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a6">
    <w:name w:val="Горен колонтитул Знак"/>
    <w:link w:val="a5"/>
    <w:uiPriority w:val="99"/>
    <w:rsid w:val="004B7731"/>
    <w:rPr>
      <w:rFonts w:ascii="Arial" w:hAnsi="Arial"/>
      <w:sz w:val="20"/>
    </w:rPr>
  </w:style>
  <w:style w:type="paragraph" w:styleId="a7">
    <w:name w:val="footer"/>
    <w:basedOn w:val="a"/>
    <w:link w:val="a8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a8">
    <w:name w:val="Долен колонтитул Знак"/>
    <w:link w:val="a7"/>
    <w:uiPriority w:val="99"/>
    <w:rsid w:val="004B7731"/>
    <w:rPr>
      <w:rFonts w:ascii="Arial" w:hAnsi="Arial"/>
      <w:sz w:val="20"/>
    </w:rPr>
  </w:style>
  <w:style w:type="paragraph" w:styleId="a9">
    <w:name w:val="No Spacing"/>
    <w:uiPriority w:val="1"/>
    <w:rsid w:val="00D2195C"/>
    <w:pPr>
      <w:jc w:val="both"/>
    </w:pPr>
    <w:rPr>
      <w:sz w:val="22"/>
      <w:szCs w:val="22"/>
      <w:lang w:val="de-DE" w:eastAsia="en-US"/>
    </w:rPr>
  </w:style>
  <w:style w:type="paragraph" w:styleId="aa">
    <w:name w:val="List Paragraph"/>
    <w:basedOn w:val="a"/>
    <w:uiPriority w:val="34"/>
    <w:qFormat/>
    <w:rsid w:val="008501DC"/>
    <w:pPr>
      <w:ind w:left="720"/>
      <w:contextualSpacing/>
    </w:pPr>
  </w:style>
  <w:style w:type="paragraph" w:styleId="ab">
    <w:name w:val="Subtitle"/>
    <w:aliases w:val="caption"/>
    <w:basedOn w:val="a"/>
    <w:next w:val="a"/>
    <w:link w:val="ac"/>
    <w:uiPriority w:val="11"/>
    <w:rsid w:val="00A54DB9"/>
    <w:pPr>
      <w:numPr>
        <w:ilvl w:val="1"/>
      </w:numPr>
      <w:spacing w:before="100"/>
    </w:pPr>
    <w:rPr>
      <w:rFonts w:eastAsia="Times New Roman"/>
      <w:b/>
      <w:iCs/>
      <w:spacing w:val="15"/>
      <w:sz w:val="16"/>
      <w:szCs w:val="24"/>
    </w:rPr>
  </w:style>
  <w:style w:type="character" w:customStyle="1" w:styleId="ac">
    <w:name w:val="Подзаглавие Знак"/>
    <w:aliases w:val="caption Знак"/>
    <w:link w:val="ab"/>
    <w:uiPriority w:val="11"/>
    <w:rsid w:val="00A54DB9"/>
    <w:rPr>
      <w:rFonts w:ascii="Arial" w:eastAsia="Times New Roman" w:hAnsi="Arial" w:cs="Times New Roman"/>
      <w:b/>
      <w:iCs/>
      <w:spacing w:val="15"/>
      <w:sz w:val="16"/>
      <w:szCs w:val="24"/>
    </w:rPr>
  </w:style>
  <w:style w:type="character" w:customStyle="1" w:styleId="10">
    <w:name w:val="Заглавие 1 Знак"/>
    <w:link w:val="1"/>
    <w:uiPriority w:val="9"/>
    <w:rsid w:val="00382D97"/>
    <w:rPr>
      <w:rFonts w:ascii="Cambria" w:eastAsia="Times New Roman" w:hAnsi="Cambria"/>
      <w:b/>
      <w:bCs/>
      <w:sz w:val="24"/>
      <w:szCs w:val="28"/>
      <w:lang w:val="de-DE"/>
    </w:rPr>
  </w:style>
  <w:style w:type="character" w:customStyle="1" w:styleId="20">
    <w:name w:val="Заглавие 2 Знак"/>
    <w:link w:val="2"/>
    <w:uiPriority w:val="9"/>
    <w:rsid w:val="00382D97"/>
    <w:rPr>
      <w:rFonts w:ascii="Cambria" w:eastAsia="SimSun" w:hAnsi="Cambria"/>
      <w:b/>
      <w:bCs/>
      <w:sz w:val="22"/>
      <w:szCs w:val="26"/>
      <w:lang w:val="bg-BG"/>
    </w:rPr>
  </w:style>
  <w:style w:type="character" w:customStyle="1" w:styleId="30">
    <w:name w:val="Заглавие 3 Знак"/>
    <w:link w:val="3"/>
    <w:uiPriority w:val="9"/>
    <w:rsid w:val="004E231D"/>
    <w:rPr>
      <w:rFonts w:ascii="Cambria" w:eastAsia="Times New Roman" w:hAnsi="Cambria"/>
      <w:b/>
      <w:bCs/>
      <w:sz w:val="22"/>
      <w:szCs w:val="22"/>
      <w:lang w:val="de-DE" w:eastAsia="en-US"/>
    </w:rPr>
  </w:style>
  <w:style w:type="paragraph" w:customStyle="1" w:styleId="TOC">
    <w:name w:val="TOC"/>
    <w:basedOn w:val="a"/>
    <w:rsid w:val="00052E16"/>
    <w:pPr>
      <w:spacing w:before="760"/>
    </w:pPr>
    <w:rPr>
      <w:rFonts w:cs="Arial"/>
      <w:sz w:val="40"/>
      <w:szCs w:val="40"/>
      <w:lang w:val="en-US"/>
    </w:rPr>
  </w:style>
  <w:style w:type="character" w:customStyle="1" w:styleId="40">
    <w:name w:val="Заглавие 4 Знак"/>
    <w:link w:val="4"/>
    <w:uiPriority w:val="9"/>
    <w:rsid w:val="00CD1EFA"/>
    <w:rPr>
      <w:rFonts w:ascii="Times New Roman" w:eastAsia="Times New Roman" w:hAnsi="Times New Roman" w:cs="Times New Roman"/>
      <w:bCs/>
      <w:i/>
      <w:iCs/>
      <w:sz w:val="20"/>
    </w:rPr>
  </w:style>
  <w:style w:type="paragraph" w:styleId="11">
    <w:name w:val="toc 1"/>
    <w:basedOn w:val="a"/>
    <w:next w:val="a"/>
    <w:autoRedefine/>
    <w:uiPriority w:val="39"/>
    <w:unhideWhenUsed/>
    <w:rsid w:val="00052E16"/>
    <w:rPr>
      <w:b/>
    </w:rPr>
  </w:style>
  <w:style w:type="paragraph" w:styleId="21">
    <w:name w:val="toc 2"/>
    <w:basedOn w:val="a"/>
    <w:next w:val="a"/>
    <w:autoRedefine/>
    <w:uiPriority w:val="39"/>
    <w:unhideWhenUsed/>
    <w:rsid w:val="00052E16"/>
  </w:style>
  <w:style w:type="paragraph" w:styleId="31">
    <w:name w:val="toc 3"/>
    <w:basedOn w:val="a"/>
    <w:next w:val="a"/>
    <w:autoRedefine/>
    <w:uiPriority w:val="39"/>
    <w:unhideWhenUsed/>
    <w:rsid w:val="00052E16"/>
    <w:rPr>
      <w:i/>
    </w:rPr>
  </w:style>
  <w:style w:type="character" w:styleId="ad">
    <w:name w:val="Hyperlink"/>
    <w:uiPriority w:val="99"/>
    <w:unhideWhenUsed/>
    <w:rsid w:val="00110BCA"/>
    <w:rPr>
      <w:rFonts w:ascii="Arial" w:hAnsi="Arial"/>
      <w:color w:val="666666"/>
      <w:sz w:val="20"/>
      <w:u w:val="single"/>
    </w:rPr>
  </w:style>
  <w:style w:type="table" w:styleId="ae">
    <w:name w:val="Table Grid"/>
    <w:basedOn w:val="a1"/>
    <w:uiPriority w:val="59"/>
    <w:rsid w:val="0005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line">
    <w:name w:val="_Titel_Headline"/>
    <w:basedOn w:val="a"/>
    <w:qFormat/>
    <w:rsid w:val="00DC216D"/>
    <w:pPr>
      <w:spacing w:before="120" w:after="120"/>
    </w:pPr>
    <w:rPr>
      <w:rFonts w:ascii="Cambria" w:hAnsi="Cambria" w:cs="Arial"/>
      <w:b/>
      <w:sz w:val="26"/>
      <w:szCs w:val="52"/>
      <w:lang w:val="en-US"/>
    </w:rPr>
  </w:style>
  <w:style w:type="paragraph" w:customStyle="1" w:styleId="TitleSubheadline">
    <w:name w:val="_Title_Subheadline"/>
    <w:basedOn w:val="a"/>
    <w:qFormat/>
    <w:rsid w:val="00CD1EFA"/>
    <w:pPr>
      <w:spacing w:after="840"/>
    </w:pPr>
    <w:rPr>
      <w:rFonts w:cs="Arial"/>
      <w:sz w:val="36"/>
      <w:szCs w:val="52"/>
      <w:lang w:val="en-US"/>
    </w:rPr>
  </w:style>
  <w:style w:type="paragraph" w:customStyle="1" w:styleId="BodyCopy">
    <w:name w:val="BodyCopy"/>
    <w:basedOn w:val="a"/>
    <w:qFormat/>
    <w:rsid w:val="005655A0"/>
    <w:rPr>
      <w:lang w:val="en-US"/>
    </w:rPr>
  </w:style>
  <w:style w:type="paragraph" w:customStyle="1" w:styleId="TableHeadline">
    <w:name w:val="Table_Headline"/>
    <w:basedOn w:val="a"/>
    <w:rsid w:val="00EE27EA"/>
    <w:rPr>
      <w:b/>
      <w:color w:val="FFFFFF"/>
      <w:lang w:val="en-US"/>
    </w:rPr>
  </w:style>
  <w:style w:type="paragraph" w:customStyle="1" w:styleId="TableSubheadline">
    <w:name w:val="Table_Subheadline"/>
    <w:basedOn w:val="a"/>
    <w:rsid w:val="00C749FD"/>
    <w:rPr>
      <w:lang w:val="en-US"/>
    </w:rPr>
  </w:style>
  <w:style w:type="paragraph" w:customStyle="1" w:styleId="Bullet1">
    <w:name w:val="Bullet_1"/>
    <w:basedOn w:val="aa"/>
    <w:qFormat/>
    <w:rsid w:val="00D302BF"/>
    <w:pPr>
      <w:numPr>
        <w:numId w:val="1"/>
      </w:numPr>
      <w:ind w:left="284" w:hanging="284"/>
    </w:pPr>
    <w:rPr>
      <w:lang w:val="en-US"/>
    </w:rPr>
  </w:style>
  <w:style w:type="paragraph" w:customStyle="1" w:styleId="Bullet2">
    <w:name w:val="Bullet_2"/>
    <w:basedOn w:val="aa"/>
    <w:qFormat/>
    <w:rsid w:val="00D302BF"/>
    <w:pPr>
      <w:numPr>
        <w:numId w:val="2"/>
      </w:numPr>
      <w:ind w:left="568" w:hanging="284"/>
    </w:pPr>
    <w:rPr>
      <w:lang w:val="en-US"/>
    </w:rPr>
  </w:style>
  <w:style w:type="paragraph" w:customStyle="1" w:styleId="Bullet3">
    <w:name w:val="Bullet_3"/>
    <w:basedOn w:val="aa"/>
    <w:next w:val="BodyCopy"/>
    <w:qFormat/>
    <w:rsid w:val="00D302BF"/>
    <w:pPr>
      <w:numPr>
        <w:ilvl w:val="1"/>
        <w:numId w:val="2"/>
      </w:numPr>
      <w:ind w:left="851" w:hanging="284"/>
    </w:pPr>
    <w:rPr>
      <w:lang w:val="en-US"/>
    </w:rPr>
  </w:style>
  <w:style w:type="numbering" w:customStyle="1" w:styleId="Style1">
    <w:name w:val="Style1"/>
    <w:uiPriority w:val="99"/>
    <w:rsid w:val="00E63D7B"/>
    <w:pPr>
      <w:numPr>
        <w:numId w:val="3"/>
      </w:numPr>
    </w:pPr>
  </w:style>
  <w:style w:type="paragraph" w:customStyle="1" w:styleId="TableBodyCopy">
    <w:name w:val="Table_BodyCopy"/>
    <w:basedOn w:val="a"/>
    <w:rsid w:val="00C87A4B"/>
    <w:rPr>
      <w:sz w:val="18"/>
      <w:lang w:val="en-US"/>
    </w:rPr>
  </w:style>
  <w:style w:type="paragraph" w:customStyle="1" w:styleId="GraphicHeadline">
    <w:name w:val="Graphic_Headline"/>
    <w:basedOn w:val="GraphicBodyCopy"/>
    <w:rsid w:val="0045340F"/>
    <w:rPr>
      <w:b/>
      <w:color w:val="FFFFFF"/>
    </w:rPr>
  </w:style>
  <w:style w:type="paragraph" w:customStyle="1" w:styleId="GraphicBullet1">
    <w:name w:val="Graphic_Bullet_1"/>
    <w:basedOn w:val="Bullet1"/>
    <w:rsid w:val="00F353D9"/>
    <w:pPr>
      <w:ind w:left="170" w:hanging="170"/>
    </w:pPr>
    <w:rPr>
      <w:sz w:val="16"/>
      <w:szCs w:val="16"/>
    </w:rPr>
  </w:style>
  <w:style w:type="paragraph" w:customStyle="1" w:styleId="GraphicBodyCopy">
    <w:name w:val="Graphic_BodyCopy"/>
    <w:basedOn w:val="a"/>
    <w:rsid w:val="0045340F"/>
    <w:pPr>
      <w:spacing w:line="260" w:lineRule="exact"/>
    </w:pPr>
    <w:rPr>
      <w:rFonts w:eastAsia="Times New Roman"/>
      <w:sz w:val="16"/>
      <w:szCs w:val="16"/>
      <w:lang w:val="en-US"/>
    </w:rPr>
  </w:style>
  <w:style w:type="paragraph" w:customStyle="1" w:styleId="Introduction">
    <w:name w:val="Introduction"/>
    <w:basedOn w:val="a"/>
    <w:next w:val="a"/>
    <w:qFormat/>
    <w:rsid w:val="00A26AB4"/>
    <w:pPr>
      <w:spacing w:line="300" w:lineRule="exact"/>
    </w:pPr>
    <w:rPr>
      <w:rFonts w:eastAsia="Times New Roman"/>
      <w:color w:val="000000"/>
      <w:sz w:val="22"/>
      <w:szCs w:val="20"/>
      <w:lang w:val="en-GB"/>
    </w:rPr>
  </w:style>
  <w:style w:type="character" w:styleId="af">
    <w:name w:val="FollowedHyperlink"/>
    <w:uiPriority w:val="99"/>
    <w:semiHidden/>
    <w:unhideWhenUsed/>
    <w:rsid w:val="00080831"/>
    <w:rPr>
      <w:color w:val="999999"/>
      <w:u w:val="single"/>
    </w:rPr>
  </w:style>
  <w:style w:type="paragraph" w:customStyle="1" w:styleId="Copyright">
    <w:name w:val="Copyright"/>
    <w:basedOn w:val="a"/>
    <w:rsid w:val="004B7731"/>
    <w:pPr>
      <w:jc w:val="right"/>
    </w:pPr>
  </w:style>
  <w:style w:type="paragraph" w:customStyle="1" w:styleId="TableBullet">
    <w:name w:val="Table_Bullet"/>
    <w:basedOn w:val="GraphicBullet1"/>
    <w:rsid w:val="00C87A4B"/>
    <w:rPr>
      <w:sz w:val="18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A49AB"/>
    <w:pPr>
      <w:spacing w:after="100"/>
      <w:ind w:left="1600"/>
    </w:pPr>
  </w:style>
  <w:style w:type="paragraph" w:customStyle="1" w:styleId="berschriftDeckblattTitel">
    <w:name w:val="Überschrift Deckblatt Titel"/>
    <w:basedOn w:val="a"/>
    <w:rsid w:val="007A49AB"/>
    <w:pPr>
      <w:spacing w:after="100" w:afterAutospacing="1"/>
    </w:pPr>
    <w:rPr>
      <w:rFonts w:eastAsia="Times New Roman"/>
      <w:b/>
      <w:sz w:val="44"/>
      <w:szCs w:val="20"/>
      <w:lang w:val="en-US"/>
    </w:rPr>
  </w:style>
  <w:style w:type="character" w:customStyle="1" w:styleId="HervorhebungfettZchnZchn">
    <w:name w:val="Hervorhebung fett Zchn Zchn"/>
    <w:link w:val="Hervorhebungfett"/>
    <w:rsid w:val="007A49AB"/>
    <w:rPr>
      <w:rFonts w:ascii="Arial" w:hAnsi="Arial" w:cs="Arial"/>
      <w:b/>
      <w:bCs/>
      <w:snapToGrid w:val="0"/>
    </w:rPr>
  </w:style>
  <w:style w:type="paragraph" w:customStyle="1" w:styleId="Hervorhebungfett">
    <w:name w:val="Hervorhebung fett"/>
    <w:basedOn w:val="a"/>
    <w:link w:val="HervorhebungfettZchnZchn"/>
    <w:rsid w:val="007A49AB"/>
    <w:pPr>
      <w:spacing w:before="120" w:after="120"/>
    </w:pPr>
    <w:rPr>
      <w:rFonts w:cs="Arial"/>
      <w:b/>
      <w:bCs/>
      <w:snapToGrid w:val="0"/>
      <w:sz w:val="22"/>
    </w:rPr>
  </w:style>
  <w:style w:type="paragraph" w:customStyle="1" w:styleId="BndigLinks">
    <w:name w:val="Bündig Links"/>
    <w:basedOn w:val="a"/>
    <w:rsid w:val="007A49AB"/>
    <w:pPr>
      <w:spacing w:before="120"/>
    </w:pPr>
    <w:rPr>
      <w:rFonts w:eastAsia="Times New Roman"/>
      <w:szCs w:val="20"/>
      <w:lang w:val="en-US"/>
    </w:rPr>
  </w:style>
  <w:style w:type="character" w:customStyle="1" w:styleId="berschrift0">
    <w:name w:val="Überschrift 0"/>
    <w:rsid w:val="007A49AB"/>
    <w:rPr>
      <w:rFonts w:ascii="Arial" w:hAnsi="Arial"/>
      <w:b/>
      <w:sz w:val="28"/>
    </w:rPr>
  </w:style>
  <w:style w:type="paragraph" w:styleId="af0">
    <w:name w:val="Body Text"/>
    <w:basedOn w:val="a"/>
    <w:link w:val="af1"/>
    <w:rsid w:val="007A49AB"/>
    <w:pPr>
      <w:spacing w:after="120"/>
    </w:pPr>
    <w:rPr>
      <w:rFonts w:ascii="Times New Roman" w:eastAsia="Times New Roman" w:hAnsi="Times New Roman"/>
      <w:szCs w:val="20"/>
      <w:lang w:val="en-GB"/>
    </w:rPr>
  </w:style>
  <w:style w:type="character" w:customStyle="1" w:styleId="af1">
    <w:name w:val="Основен текст Знак"/>
    <w:link w:val="af0"/>
    <w:rsid w:val="007A49A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Sasho">
    <w:name w:val="Heading Sasho"/>
    <w:basedOn w:val="a"/>
    <w:rsid w:val="00382D97"/>
    <w:pPr>
      <w:numPr>
        <w:numId w:val="10"/>
      </w:numPr>
    </w:pPr>
  </w:style>
  <w:style w:type="paragraph" w:styleId="af2">
    <w:name w:val="TOC Heading"/>
    <w:basedOn w:val="1"/>
    <w:next w:val="a"/>
    <w:uiPriority w:val="39"/>
    <w:unhideWhenUsed/>
    <w:qFormat/>
    <w:rsid w:val="00590A98"/>
    <w:pPr>
      <w:numPr>
        <w:ilvl w:val="0"/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/>
    </w:rPr>
  </w:style>
  <w:style w:type="paragraph" w:styleId="41">
    <w:name w:val="toc 4"/>
    <w:basedOn w:val="a"/>
    <w:next w:val="a"/>
    <w:autoRedefine/>
    <w:uiPriority w:val="39"/>
    <w:unhideWhenUsed/>
    <w:rsid w:val="00590A98"/>
    <w:pPr>
      <w:spacing w:after="100" w:line="259" w:lineRule="auto"/>
      <w:ind w:left="660"/>
      <w:jc w:val="left"/>
    </w:pPr>
    <w:rPr>
      <w:rFonts w:ascii="Calibri" w:eastAsia="Times New Roman" w:hAnsi="Calibri"/>
      <w:sz w:val="22"/>
      <w:lang w:val="en-US"/>
    </w:rPr>
  </w:style>
  <w:style w:type="paragraph" w:styleId="5">
    <w:name w:val="toc 5"/>
    <w:basedOn w:val="a"/>
    <w:next w:val="a"/>
    <w:autoRedefine/>
    <w:uiPriority w:val="39"/>
    <w:unhideWhenUsed/>
    <w:rsid w:val="00590A98"/>
    <w:pPr>
      <w:spacing w:after="100" w:line="259" w:lineRule="auto"/>
      <w:ind w:left="880"/>
      <w:jc w:val="left"/>
    </w:pPr>
    <w:rPr>
      <w:rFonts w:ascii="Calibri" w:eastAsia="Times New Roman" w:hAnsi="Calibri"/>
      <w:sz w:val="22"/>
      <w:lang w:val="en-US"/>
    </w:rPr>
  </w:style>
  <w:style w:type="paragraph" w:styleId="6">
    <w:name w:val="toc 6"/>
    <w:basedOn w:val="a"/>
    <w:next w:val="a"/>
    <w:autoRedefine/>
    <w:uiPriority w:val="39"/>
    <w:unhideWhenUsed/>
    <w:rsid w:val="00590A98"/>
    <w:pPr>
      <w:spacing w:after="100" w:line="259" w:lineRule="auto"/>
      <w:ind w:left="1100"/>
      <w:jc w:val="left"/>
    </w:pPr>
    <w:rPr>
      <w:rFonts w:ascii="Calibri" w:eastAsia="Times New Roman" w:hAnsi="Calibri"/>
      <w:sz w:val="22"/>
      <w:lang w:val="en-US"/>
    </w:rPr>
  </w:style>
  <w:style w:type="paragraph" w:styleId="7">
    <w:name w:val="toc 7"/>
    <w:basedOn w:val="a"/>
    <w:next w:val="a"/>
    <w:autoRedefine/>
    <w:uiPriority w:val="39"/>
    <w:unhideWhenUsed/>
    <w:rsid w:val="00590A98"/>
    <w:pPr>
      <w:spacing w:after="100" w:line="259" w:lineRule="auto"/>
      <w:ind w:left="1320"/>
      <w:jc w:val="left"/>
    </w:pPr>
    <w:rPr>
      <w:rFonts w:ascii="Calibri" w:eastAsia="Times New Roman" w:hAnsi="Calibri"/>
      <w:sz w:val="22"/>
      <w:lang w:val="en-US"/>
    </w:rPr>
  </w:style>
  <w:style w:type="paragraph" w:styleId="8">
    <w:name w:val="toc 8"/>
    <w:basedOn w:val="a"/>
    <w:next w:val="a"/>
    <w:autoRedefine/>
    <w:uiPriority w:val="39"/>
    <w:unhideWhenUsed/>
    <w:rsid w:val="00590A98"/>
    <w:pPr>
      <w:spacing w:after="100" w:line="259" w:lineRule="auto"/>
      <w:ind w:left="1540"/>
      <w:jc w:val="left"/>
    </w:pPr>
    <w:rPr>
      <w:rFonts w:ascii="Calibri" w:eastAsia="Times New Roman" w:hAnsi="Calibri"/>
      <w:sz w:val="22"/>
      <w:lang w:val="en-US"/>
    </w:rPr>
  </w:style>
  <w:style w:type="character" w:customStyle="1" w:styleId="historyitem">
    <w:name w:val="historyitem"/>
    <w:rsid w:val="00C65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ufunds.b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040005\Documents\FACILITY\ISO%2014001\Bulgaria\EP1\Design2011_short_version_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45990-7ACB-471B-90B5-FAC354DB4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Design2011_short_version_A4.dotx</Template>
  <TotalTime>23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Links>
    <vt:vector size="6" baseType="variant">
      <vt:variant>
        <vt:i4>7864445</vt:i4>
      </vt:variant>
      <vt:variant>
        <vt:i4>0</vt:i4>
      </vt:variant>
      <vt:variant>
        <vt:i4>0</vt:i4>
      </vt:variant>
      <vt:variant>
        <vt:i4>5</vt:i4>
      </vt:variant>
      <vt:variant>
        <vt:lpwstr>http://www.eufunds.bg/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HEIC Alexander Atanassov</dc:creator>
  <cp:keywords/>
  <cp:lastModifiedBy>dell</cp:lastModifiedBy>
  <cp:revision>14</cp:revision>
  <cp:lastPrinted>2011-01-28T08:50:00Z</cp:lastPrinted>
  <dcterms:created xsi:type="dcterms:W3CDTF">2019-06-18T17:10:00Z</dcterms:created>
  <dcterms:modified xsi:type="dcterms:W3CDTF">2024-11-07T10:03:00Z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